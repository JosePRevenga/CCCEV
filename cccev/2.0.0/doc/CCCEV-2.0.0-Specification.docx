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Title"/>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eastAsia="zh-CN"/>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 xml:space="preserve">[TODO: </w:t>
      </w:r>
      <w:proofErr w:type="spellStart"/>
      <w:r w:rsidRPr="00434030">
        <w:rPr>
          <w:rFonts w:asciiTheme="minorHAnsi" w:hAnsiTheme="minorHAnsi"/>
          <w:highlight w:val="yellow"/>
          <w:lang w:val="es-ES"/>
        </w:rPr>
        <w:t>Disclaimer</w:t>
      </w:r>
      <w:proofErr w:type="spellEnd"/>
      <w:r w:rsidRPr="00434030">
        <w:rPr>
          <w:rFonts w:asciiTheme="minorHAnsi" w:hAnsiTheme="minorHAnsi"/>
          <w:highlight w:val="yellow"/>
          <w:lang w:val="es-ES"/>
        </w:rPr>
        <w:t>]</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O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9536494" w:displacedByCustomXml="next"/>
    <w:bookmarkStart w:id="17" w:name="_Toc379536043" w:displacedByCustomXml="next"/>
    <w:bookmarkStart w:id="18" w:name="_Toc379471242" w:displacedByCustomXml="next"/>
    <w:bookmarkStart w:id="19" w:name="_Toc379470981" w:displacedByCustomXml="next"/>
    <w:bookmarkStart w:id="20" w:name="_Toc379470454" w:displacedByCustomXml="next"/>
    <w:bookmarkStart w:id="21" w:name="_Toc379470311" w:displacedByCustomXml="next"/>
    <w:bookmarkStart w:id="22" w:name="_Toc379467909" w:displacedByCustomXml="next"/>
    <w:bookmarkStart w:id="23" w:name="_Toc379464624" w:displacedByCustomXml="next"/>
    <w:bookmarkStart w:id="24" w:name="_Toc378845218" w:displacedByCustomXml="next"/>
    <w:bookmarkStart w:id="25" w:name="_Toc378841497" w:displacedByCustomXml="next"/>
    <w:sdt>
      <w:sdtPr>
        <w:rPr>
          <w:rFonts w:ascii="Calibri" w:hAnsi="Calibri"/>
          <w:b w:val="0"/>
          <w:lang w:val="es-ES"/>
        </w:rPr>
        <w:id w:val="1144165206"/>
        <w:docPartObj>
          <w:docPartGallery w:val="Table of Contents"/>
          <w:docPartUnique/>
        </w:docPartObj>
      </w:sdtPr>
      <w:sdtEndPr>
        <w:rPr>
          <w:bCs/>
          <w:lang w:val="en-GB"/>
        </w:rPr>
      </w:sdtEndPr>
      <w:sdtContent>
        <w:p w14:paraId="1092B357" w14:textId="55C37AB3" w:rsidR="00B7747C" w:rsidRDefault="00B7747C">
          <w:pPr>
            <w:pStyle w:val="TOCHeading"/>
          </w:pPr>
        </w:p>
        <w:p w14:paraId="3475E503" w14:textId="77777777" w:rsidR="00806E72" w:rsidRDefault="00B7747C">
          <w:pPr>
            <w:pStyle w:val="TO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29DF8439"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56" w:history="1">
            <w:r w:rsidR="00806E72" w:rsidRPr="00F53B79">
              <w:rPr>
                <w:rStyle w:val="Hyperlink"/>
              </w:rPr>
              <w:t>1.1. General Context</w:t>
            </w:r>
            <w:r w:rsidR="00806E72">
              <w:rPr>
                <w:webHidden/>
              </w:rPr>
              <w:tab/>
            </w:r>
            <w:r w:rsidR="00806E72">
              <w:rPr>
                <w:webHidden/>
              </w:rPr>
              <w:fldChar w:fldCharType="begin"/>
            </w:r>
            <w:r w:rsidR="00806E72">
              <w:rPr>
                <w:webHidden/>
              </w:rPr>
              <w:instrText xml:space="preserve"> PAGEREF _Toc39402656 \h </w:instrText>
            </w:r>
            <w:r w:rsidR="00806E72">
              <w:rPr>
                <w:webHidden/>
              </w:rPr>
            </w:r>
            <w:r w:rsidR="00806E72">
              <w:rPr>
                <w:webHidden/>
              </w:rPr>
              <w:fldChar w:fldCharType="separate"/>
            </w:r>
            <w:r w:rsidR="00684A0B">
              <w:rPr>
                <w:webHidden/>
              </w:rPr>
              <w:t>7</w:t>
            </w:r>
            <w:r w:rsidR="00806E72">
              <w:rPr>
                <w:webHidden/>
              </w:rPr>
              <w:fldChar w:fldCharType="end"/>
            </w:r>
          </w:hyperlink>
        </w:p>
        <w:p w14:paraId="7EE05A44"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57" w:history="1">
            <w:r w:rsidR="00806E72" w:rsidRPr="00F53B79">
              <w:rPr>
                <w:rStyle w:val="Hyperlink"/>
                <w:noProof/>
              </w:rPr>
              <w:t>1.1.1. History</w:t>
            </w:r>
            <w:r w:rsidR="00806E72">
              <w:rPr>
                <w:noProof/>
                <w:webHidden/>
              </w:rPr>
              <w:tab/>
            </w:r>
            <w:r w:rsidR="00806E72">
              <w:rPr>
                <w:noProof/>
                <w:webHidden/>
              </w:rPr>
              <w:fldChar w:fldCharType="begin"/>
            </w:r>
            <w:r w:rsidR="00806E72">
              <w:rPr>
                <w:noProof/>
                <w:webHidden/>
              </w:rPr>
              <w:instrText xml:space="preserve"> PAGEREF _Toc39402657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7FF3E18E"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58" w:history="1">
            <w:r w:rsidR="00806E72" w:rsidRPr="00F53B79">
              <w:rPr>
                <w:rStyle w:val="Hyperlink"/>
                <w:noProof/>
              </w:rPr>
              <w:t>1.1.2. Use Cases</w:t>
            </w:r>
            <w:r w:rsidR="00806E72">
              <w:rPr>
                <w:noProof/>
                <w:webHidden/>
              </w:rPr>
              <w:tab/>
            </w:r>
            <w:r w:rsidR="00806E72">
              <w:rPr>
                <w:noProof/>
                <w:webHidden/>
              </w:rPr>
              <w:fldChar w:fldCharType="begin"/>
            </w:r>
            <w:r w:rsidR="00806E72">
              <w:rPr>
                <w:noProof/>
                <w:webHidden/>
              </w:rPr>
              <w:instrText xml:space="preserve"> PAGEREF _Toc39402658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4A20F25B"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59" w:history="1">
            <w:r w:rsidR="00806E72" w:rsidRPr="00F53B79">
              <w:rPr>
                <w:rStyle w:val="Hyperlink"/>
              </w:rPr>
              <w:t>1.2. Objective and Scope of the document</w:t>
            </w:r>
            <w:r w:rsidR="00806E72">
              <w:rPr>
                <w:webHidden/>
              </w:rPr>
              <w:tab/>
            </w:r>
            <w:r w:rsidR="00806E72">
              <w:rPr>
                <w:webHidden/>
              </w:rPr>
              <w:fldChar w:fldCharType="begin"/>
            </w:r>
            <w:r w:rsidR="00806E72">
              <w:rPr>
                <w:webHidden/>
              </w:rPr>
              <w:instrText xml:space="preserve"> PAGEREF _Toc39402659 \h </w:instrText>
            </w:r>
            <w:r w:rsidR="00806E72">
              <w:rPr>
                <w:webHidden/>
              </w:rPr>
            </w:r>
            <w:r w:rsidR="00806E72">
              <w:rPr>
                <w:webHidden/>
              </w:rPr>
              <w:fldChar w:fldCharType="separate"/>
            </w:r>
            <w:r w:rsidR="00684A0B">
              <w:rPr>
                <w:webHidden/>
              </w:rPr>
              <w:t>7</w:t>
            </w:r>
            <w:r w:rsidR="00806E72">
              <w:rPr>
                <w:webHidden/>
              </w:rPr>
              <w:fldChar w:fldCharType="end"/>
            </w:r>
          </w:hyperlink>
        </w:p>
        <w:p w14:paraId="6CFE6AF1"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60" w:history="1">
            <w:r w:rsidR="00806E72" w:rsidRPr="00F53B79">
              <w:rPr>
                <w:rStyle w:val="Hyperlink"/>
              </w:rPr>
              <w:t>1.3. Methodological approach</w:t>
            </w:r>
            <w:r w:rsidR="00806E72">
              <w:rPr>
                <w:webHidden/>
              </w:rPr>
              <w:tab/>
            </w:r>
            <w:r w:rsidR="00806E72">
              <w:rPr>
                <w:webHidden/>
              </w:rPr>
              <w:fldChar w:fldCharType="begin"/>
            </w:r>
            <w:r w:rsidR="00806E72">
              <w:rPr>
                <w:webHidden/>
              </w:rPr>
              <w:instrText xml:space="preserve"> PAGEREF _Toc39402660 \h </w:instrText>
            </w:r>
            <w:r w:rsidR="00806E72">
              <w:rPr>
                <w:webHidden/>
              </w:rPr>
            </w:r>
            <w:r w:rsidR="00806E72">
              <w:rPr>
                <w:webHidden/>
              </w:rPr>
              <w:fldChar w:fldCharType="separate"/>
            </w:r>
            <w:r w:rsidR="00684A0B">
              <w:rPr>
                <w:webHidden/>
              </w:rPr>
              <w:t>7</w:t>
            </w:r>
            <w:r w:rsidR="00806E72">
              <w:rPr>
                <w:webHidden/>
              </w:rPr>
              <w:fldChar w:fldCharType="end"/>
            </w:r>
          </w:hyperlink>
        </w:p>
        <w:p w14:paraId="7759903D"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61" w:history="1">
            <w:r w:rsidR="00806E72" w:rsidRPr="00F53B79">
              <w:rPr>
                <w:rStyle w:val="Hyperlink"/>
              </w:rPr>
              <w:t>1.4. Structure of this document</w:t>
            </w:r>
            <w:r w:rsidR="00806E72">
              <w:rPr>
                <w:webHidden/>
              </w:rPr>
              <w:tab/>
            </w:r>
            <w:r w:rsidR="00806E72">
              <w:rPr>
                <w:webHidden/>
              </w:rPr>
              <w:fldChar w:fldCharType="begin"/>
            </w:r>
            <w:r w:rsidR="00806E72">
              <w:rPr>
                <w:webHidden/>
              </w:rPr>
              <w:instrText xml:space="preserve"> PAGEREF _Toc39402661 \h </w:instrText>
            </w:r>
            <w:r w:rsidR="00806E72">
              <w:rPr>
                <w:webHidden/>
              </w:rPr>
            </w:r>
            <w:r w:rsidR="00806E72">
              <w:rPr>
                <w:webHidden/>
              </w:rPr>
              <w:fldChar w:fldCharType="separate"/>
            </w:r>
            <w:r w:rsidR="00684A0B">
              <w:rPr>
                <w:webHidden/>
              </w:rPr>
              <w:t>8</w:t>
            </w:r>
            <w:r w:rsidR="00806E72">
              <w:rPr>
                <w:webHidden/>
              </w:rPr>
              <w:fldChar w:fldCharType="end"/>
            </w:r>
          </w:hyperlink>
        </w:p>
        <w:p w14:paraId="41FF7B8E"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00806E72" w:rsidRPr="00F53B79">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_Toc39402662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133D91F"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00806E72" w:rsidRPr="00F53B79">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_Toc39402663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3D1D2845"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00806E72" w:rsidRPr="00F53B79">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_Toc39402664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229EA6C7"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00806E72" w:rsidRPr="00F53B79">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_Toc39402665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3B70D8B7"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00806E72" w:rsidRPr="00F53B79">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_Toc39402666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336B5B3"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67" w:history="1">
            <w:r w:rsidR="00806E72" w:rsidRPr="00F53B79">
              <w:rPr>
                <w:rStyle w:val="Hyperlink"/>
              </w:rPr>
              <w:t>6.1. Index of classes</w:t>
            </w:r>
            <w:r w:rsidR="00806E72">
              <w:rPr>
                <w:webHidden/>
              </w:rPr>
              <w:tab/>
            </w:r>
            <w:r w:rsidR="00806E72">
              <w:rPr>
                <w:webHidden/>
              </w:rPr>
              <w:fldChar w:fldCharType="begin"/>
            </w:r>
            <w:r w:rsidR="00806E72">
              <w:rPr>
                <w:webHidden/>
              </w:rPr>
              <w:instrText xml:space="preserve"> PAGEREF _Toc39402667 \h </w:instrText>
            </w:r>
            <w:r w:rsidR="00806E72">
              <w:rPr>
                <w:webHidden/>
              </w:rPr>
            </w:r>
            <w:r w:rsidR="00806E72">
              <w:rPr>
                <w:webHidden/>
              </w:rPr>
              <w:fldChar w:fldCharType="separate"/>
            </w:r>
            <w:r w:rsidR="00684A0B">
              <w:rPr>
                <w:webHidden/>
              </w:rPr>
              <w:t>12</w:t>
            </w:r>
            <w:r w:rsidR="00806E72">
              <w:rPr>
                <w:webHidden/>
              </w:rPr>
              <w:fldChar w:fldCharType="end"/>
            </w:r>
          </w:hyperlink>
        </w:p>
        <w:p w14:paraId="14E59056"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68" w:history="1">
            <w:r w:rsidR="00806E72" w:rsidRPr="00F53B79">
              <w:rPr>
                <w:rStyle w:val="Hyperlink"/>
              </w:rPr>
              <w:t>6.2. Index of properties</w:t>
            </w:r>
            <w:r w:rsidR="00806E72">
              <w:rPr>
                <w:webHidden/>
              </w:rPr>
              <w:tab/>
            </w:r>
            <w:r w:rsidR="00806E72">
              <w:rPr>
                <w:webHidden/>
              </w:rPr>
              <w:fldChar w:fldCharType="begin"/>
            </w:r>
            <w:r w:rsidR="00806E72">
              <w:rPr>
                <w:webHidden/>
              </w:rPr>
              <w:instrText xml:space="preserve"> PAGEREF _Toc39402668 \h </w:instrText>
            </w:r>
            <w:r w:rsidR="00806E72">
              <w:rPr>
                <w:webHidden/>
              </w:rPr>
            </w:r>
            <w:r w:rsidR="00806E72">
              <w:rPr>
                <w:webHidden/>
              </w:rPr>
              <w:fldChar w:fldCharType="separate"/>
            </w:r>
            <w:r w:rsidR="00684A0B">
              <w:rPr>
                <w:webHidden/>
              </w:rPr>
              <w:t>12</w:t>
            </w:r>
            <w:r w:rsidR="00806E72">
              <w:rPr>
                <w:webHidden/>
              </w:rPr>
              <w:fldChar w:fldCharType="end"/>
            </w:r>
          </w:hyperlink>
        </w:p>
        <w:p w14:paraId="45DEF3E8"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00806E72" w:rsidRPr="00F53B79">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_Toc39402669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153FDBC2"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70" w:history="1">
            <w:r w:rsidR="00806E72" w:rsidRPr="00F53B79">
              <w:rPr>
                <w:rStyle w:val="Hyperlink"/>
              </w:rPr>
              <w:t>7.1. Common Basic Properties</w:t>
            </w:r>
            <w:r w:rsidR="00806E72">
              <w:rPr>
                <w:webHidden/>
              </w:rPr>
              <w:tab/>
            </w:r>
            <w:r w:rsidR="00806E72">
              <w:rPr>
                <w:webHidden/>
              </w:rPr>
              <w:fldChar w:fldCharType="begin"/>
            </w:r>
            <w:r w:rsidR="00806E72">
              <w:rPr>
                <w:webHidden/>
              </w:rPr>
              <w:instrText xml:space="preserve"> PAGEREF _Toc39402670 \h </w:instrText>
            </w:r>
            <w:r w:rsidR="00806E72">
              <w:rPr>
                <w:webHidden/>
              </w:rPr>
            </w:r>
            <w:r w:rsidR="00806E72">
              <w:rPr>
                <w:webHidden/>
              </w:rPr>
              <w:fldChar w:fldCharType="separate"/>
            </w:r>
            <w:r w:rsidR="00684A0B">
              <w:rPr>
                <w:webHidden/>
              </w:rPr>
              <w:t>15</w:t>
            </w:r>
            <w:r w:rsidR="00806E72">
              <w:rPr>
                <w:webHidden/>
              </w:rPr>
              <w:fldChar w:fldCharType="end"/>
            </w:r>
          </w:hyperlink>
        </w:p>
        <w:p w14:paraId="4DDE5819"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1" w:history="1">
            <w:r w:rsidR="00806E72" w:rsidRPr="00F53B79">
              <w:rPr>
                <w:rStyle w:val="Hyperlink"/>
                <w:noProof/>
              </w:rPr>
              <w:t>7.1.1. Property: cbc:id</w:t>
            </w:r>
            <w:r w:rsidR="00806E72">
              <w:rPr>
                <w:noProof/>
                <w:webHidden/>
              </w:rPr>
              <w:tab/>
            </w:r>
            <w:r w:rsidR="00806E72">
              <w:rPr>
                <w:noProof/>
                <w:webHidden/>
              </w:rPr>
              <w:fldChar w:fldCharType="begin"/>
            </w:r>
            <w:r w:rsidR="00806E72">
              <w:rPr>
                <w:noProof/>
                <w:webHidden/>
              </w:rPr>
              <w:instrText xml:space="preserve"> PAGEREF _Toc39402671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65E6A0E1"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2" w:history="1">
            <w:r w:rsidR="00806E72" w:rsidRPr="00F53B79">
              <w:rPr>
                <w:rStyle w:val="Hyperlink"/>
                <w:noProof/>
              </w:rPr>
              <w:t>7.1.2. Property: cbc:name</w:t>
            </w:r>
            <w:r w:rsidR="00806E72">
              <w:rPr>
                <w:noProof/>
                <w:webHidden/>
              </w:rPr>
              <w:tab/>
            </w:r>
            <w:r w:rsidR="00806E72">
              <w:rPr>
                <w:noProof/>
                <w:webHidden/>
              </w:rPr>
              <w:fldChar w:fldCharType="begin"/>
            </w:r>
            <w:r w:rsidR="00806E72">
              <w:rPr>
                <w:noProof/>
                <w:webHidden/>
              </w:rPr>
              <w:instrText xml:space="preserve"> PAGEREF _Toc39402672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5BB6C3DC"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3" w:history="1">
            <w:r w:rsidR="00806E72" w:rsidRPr="00F53B79">
              <w:rPr>
                <w:rStyle w:val="Hyperlink"/>
                <w:noProof/>
              </w:rPr>
              <w:t>7.1.3. Property: cbc:description</w:t>
            </w:r>
            <w:r w:rsidR="00806E72">
              <w:rPr>
                <w:noProof/>
                <w:webHidden/>
              </w:rPr>
              <w:tab/>
            </w:r>
            <w:r w:rsidR="00806E72">
              <w:rPr>
                <w:noProof/>
                <w:webHidden/>
              </w:rPr>
              <w:fldChar w:fldCharType="begin"/>
            </w:r>
            <w:r w:rsidR="00806E72">
              <w:rPr>
                <w:noProof/>
                <w:webHidden/>
              </w:rPr>
              <w:instrText xml:space="preserve"> PAGEREF _Toc39402673 \h </w:instrText>
            </w:r>
            <w:r w:rsidR="00806E72">
              <w:rPr>
                <w:noProof/>
                <w:webHidden/>
              </w:rPr>
            </w:r>
            <w:r w:rsidR="00806E72">
              <w:rPr>
                <w:noProof/>
                <w:webHidden/>
              </w:rPr>
              <w:fldChar w:fldCharType="separate"/>
            </w:r>
            <w:r w:rsidR="00684A0B">
              <w:rPr>
                <w:noProof/>
                <w:webHidden/>
              </w:rPr>
              <w:t>16</w:t>
            </w:r>
            <w:r w:rsidR="00806E72">
              <w:rPr>
                <w:noProof/>
                <w:webHidden/>
              </w:rPr>
              <w:fldChar w:fldCharType="end"/>
            </w:r>
          </w:hyperlink>
        </w:p>
        <w:p w14:paraId="0D84ACE3"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4" w:history="1">
            <w:r w:rsidR="00806E72" w:rsidRPr="00F53B79">
              <w:rPr>
                <w:rStyle w:val="Hyperlink"/>
                <w:noProof/>
              </w:rPr>
              <w:t>7.1.4. Property: cbc:type</w:t>
            </w:r>
            <w:r w:rsidR="00806E72">
              <w:rPr>
                <w:noProof/>
                <w:webHidden/>
              </w:rPr>
              <w:tab/>
            </w:r>
            <w:r w:rsidR="00806E72">
              <w:rPr>
                <w:noProof/>
                <w:webHidden/>
              </w:rPr>
              <w:fldChar w:fldCharType="begin"/>
            </w:r>
            <w:r w:rsidR="00806E72">
              <w:rPr>
                <w:noProof/>
                <w:webHidden/>
              </w:rPr>
              <w:instrText xml:space="preserve"> PAGEREF _Toc39402674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35E92B66"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5" w:history="1">
            <w:r w:rsidR="00806E72" w:rsidRPr="00F53B79">
              <w:rPr>
                <w:rStyle w:val="Hyperlink"/>
                <w:noProof/>
              </w:rPr>
              <w:t>7.1.5. Property cbc:qName</w:t>
            </w:r>
            <w:r w:rsidR="00806E72">
              <w:rPr>
                <w:noProof/>
                <w:webHidden/>
              </w:rPr>
              <w:tab/>
            </w:r>
            <w:r w:rsidR="00806E72">
              <w:rPr>
                <w:noProof/>
                <w:webHidden/>
              </w:rPr>
              <w:fldChar w:fldCharType="begin"/>
            </w:r>
            <w:r w:rsidR="00806E72">
              <w:rPr>
                <w:noProof/>
                <w:webHidden/>
              </w:rPr>
              <w:instrText xml:space="preserve"> PAGEREF _Toc39402675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4D32C4F7"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76" w:history="1">
            <w:r w:rsidR="00806E72" w:rsidRPr="00F53B79">
              <w:rPr>
                <w:rStyle w:val="Hyperlink"/>
              </w:rPr>
              <w:t>7.2. Class: Requirement</w:t>
            </w:r>
            <w:r w:rsidR="00806E72">
              <w:rPr>
                <w:webHidden/>
              </w:rPr>
              <w:tab/>
            </w:r>
            <w:r w:rsidR="00806E72">
              <w:rPr>
                <w:webHidden/>
              </w:rPr>
              <w:fldChar w:fldCharType="begin"/>
            </w:r>
            <w:r w:rsidR="00806E72">
              <w:rPr>
                <w:webHidden/>
              </w:rPr>
              <w:instrText xml:space="preserve"> PAGEREF _Toc39402676 \h </w:instrText>
            </w:r>
            <w:r w:rsidR="00806E72">
              <w:rPr>
                <w:webHidden/>
              </w:rPr>
            </w:r>
            <w:r w:rsidR="00806E72">
              <w:rPr>
                <w:webHidden/>
              </w:rPr>
              <w:fldChar w:fldCharType="separate"/>
            </w:r>
            <w:r w:rsidR="00684A0B">
              <w:rPr>
                <w:webHidden/>
              </w:rPr>
              <w:t>18</w:t>
            </w:r>
            <w:r w:rsidR="00806E72">
              <w:rPr>
                <w:webHidden/>
              </w:rPr>
              <w:fldChar w:fldCharType="end"/>
            </w:r>
          </w:hyperlink>
        </w:p>
        <w:p w14:paraId="2FBB1A90"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7" w:history="1">
            <w:r w:rsidR="00806E72" w:rsidRPr="00F53B79">
              <w:rPr>
                <w:rStyle w:val="Hyperlink"/>
                <w:noProof/>
              </w:rPr>
              <w:t>7.2.1. Basic properties</w:t>
            </w:r>
            <w:r w:rsidR="00806E72">
              <w:rPr>
                <w:noProof/>
                <w:webHidden/>
              </w:rPr>
              <w:tab/>
            </w:r>
            <w:r w:rsidR="00806E72">
              <w:rPr>
                <w:noProof/>
                <w:webHidden/>
              </w:rPr>
              <w:fldChar w:fldCharType="begin"/>
            </w:r>
            <w:r w:rsidR="00806E72">
              <w:rPr>
                <w:noProof/>
                <w:webHidden/>
              </w:rPr>
              <w:instrText xml:space="preserve"> PAGEREF _Toc39402677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37F6D031"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8" w:history="1">
            <w:r w:rsidR="00806E72" w:rsidRPr="00F53B79">
              <w:rPr>
                <w:rStyle w:val="Hyperlink"/>
                <w:noProof/>
              </w:rPr>
              <w:t>7.2.2. Property: cccev:hasEvidenceTypeCombinationList</w:t>
            </w:r>
            <w:r w:rsidR="00806E72">
              <w:rPr>
                <w:noProof/>
                <w:webHidden/>
              </w:rPr>
              <w:tab/>
            </w:r>
            <w:r w:rsidR="00806E72">
              <w:rPr>
                <w:noProof/>
                <w:webHidden/>
              </w:rPr>
              <w:fldChar w:fldCharType="begin"/>
            </w:r>
            <w:r w:rsidR="00806E72">
              <w:rPr>
                <w:noProof/>
                <w:webHidden/>
              </w:rPr>
              <w:instrText xml:space="preserve"> PAGEREF _Toc39402678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129DC564"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79" w:history="1">
            <w:r w:rsidR="00806E72" w:rsidRPr="00F53B79">
              <w:rPr>
                <w:rStyle w:val="Hyperlink"/>
                <w:noProof/>
              </w:rPr>
              <w:t>7.2.3. Property: cccev:hasQualifiedRelation</w:t>
            </w:r>
            <w:r w:rsidR="00806E72">
              <w:rPr>
                <w:noProof/>
                <w:webHidden/>
              </w:rPr>
              <w:tab/>
            </w:r>
            <w:r w:rsidR="00806E72">
              <w:rPr>
                <w:noProof/>
                <w:webHidden/>
              </w:rPr>
              <w:fldChar w:fldCharType="begin"/>
            </w:r>
            <w:r w:rsidR="00806E72">
              <w:rPr>
                <w:noProof/>
                <w:webHidden/>
              </w:rPr>
              <w:instrText xml:space="preserve"> PAGEREF _Toc39402679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49AA3BC9"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0" w:history="1">
            <w:r w:rsidR="00806E72" w:rsidRPr="00F53B79">
              <w:rPr>
                <w:rStyle w:val="Hyperlink"/>
                <w:noProof/>
              </w:rPr>
              <w:t>7.2.4. Property: cccev:hasRequirement</w:t>
            </w:r>
            <w:r w:rsidR="00806E72">
              <w:rPr>
                <w:noProof/>
                <w:webHidden/>
              </w:rPr>
              <w:tab/>
            </w:r>
            <w:r w:rsidR="00806E72">
              <w:rPr>
                <w:noProof/>
                <w:webHidden/>
              </w:rPr>
              <w:fldChar w:fldCharType="begin"/>
            </w:r>
            <w:r w:rsidR="00806E72">
              <w:rPr>
                <w:noProof/>
                <w:webHidden/>
              </w:rPr>
              <w:instrText xml:space="preserve"> PAGEREF _Toc39402680 \h </w:instrText>
            </w:r>
            <w:r w:rsidR="00806E72">
              <w:rPr>
                <w:noProof/>
                <w:webHidden/>
              </w:rPr>
            </w:r>
            <w:r w:rsidR="00806E72">
              <w:rPr>
                <w:noProof/>
                <w:webHidden/>
              </w:rPr>
              <w:fldChar w:fldCharType="separate"/>
            </w:r>
            <w:r w:rsidR="00684A0B">
              <w:rPr>
                <w:noProof/>
                <w:webHidden/>
              </w:rPr>
              <w:t>20</w:t>
            </w:r>
            <w:r w:rsidR="00806E72">
              <w:rPr>
                <w:noProof/>
                <w:webHidden/>
              </w:rPr>
              <w:fldChar w:fldCharType="end"/>
            </w:r>
          </w:hyperlink>
        </w:p>
        <w:p w14:paraId="22C4592D"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1" w:history="1">
            <w:r w:rsidR="00806E72" w:rsidRPr="00F53B79">
              <w:rPr>
                <w:rStyle w:val="Hyperlink"/>
                <w:noProof/>
              </w:rPr>
              <w:t>7.2.5. Property: cccev:hasSupportingEvidence</w:t>
            </w:r>
            <w:r w:rsidR="00806E72">
              <w:rPr>
                <w:noProof/>
                <w:webHidden/>
              </w:rPr>
              <w:tab/>
            </w:r>
            <w:r w:rsidR="00806E72">
              <w:rPr>
                <w:noProof/>
                <w:webHidden/>
              </w:rPr>
              <w:fldChar w:fldCharType="begin"/>
            </w:r>
            <w:r w:rsidR="00806E72">
              <w:rPr>
                <w:noProof/>
                <w:webHidden/>
              </w:rPr>
              <w:instrText xml:space="preserve"> PAGEREF _Toc39402681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619DCDF1"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2" w:history="1">
            <w:r w:rsidR="00806E72" w:rsidRPr="00F53B79">
              <w:rPr>
                <w:rStyle w:val="Hyperlink"/>
                <w:noProof/>
              </w:rPr>
              <w:t>7.2.6. Property: cccev:isAbout</w:t>
            </w:r>
            <w:r w:rsidR="00806E72">
              <w:rPr>
                <w:noProof/>
                <w:webHidden/>
              </w:rPr>
              <w:tab/>
            </w:r>
            <w:r w:rsidR="00806E72">
              <w:rPr>
                <w:noProof/>
                <w:webHidden/>
              </w:rPr>
              <w:fldChar w:fldCharType="begin"/>
            </w:r>
            <w:r w:rsidR="00806E72">
              <w:rPr>
                <w:noProof/>
                <w:webHidden/>
              </w:rPr>
              <w:instrText xml:space="preserve"> PAGEREF _Toc39402682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7DF27209"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3" w:history="1">
            <w:r w:rsidR="00806E72" w:rsidRPr="00F53B79">
              <w:rPr>
                <w:rStyle w:val="Hyperlink"/>
                <w:noProof/>
              </w:rPr>
              <w:t>7.2.7. Property: cccev:isRequirementOf</w:t>
            </w:r>
            <w:r w:rsidR="00806E72">
              <w:rPr>
                <w:noProof/>
                <w:webHidden/>
              </w:rPr>
              <w:tab/>
            </w:r>
            <w:r w:rsidR="00806E72">
              <w:rPr>
                <w:noProof/>
                <w:webHidden/>
              </w:rPr>
              <w:fldChar w:fldCharType="begin"/>
            </w:r>
            <w:r w:rsidR="00806E72">
              <w:rPr>
                <w:noProof/>
                <w:webHidden/>
              </w:rPr>
              <w:instrText xml:space="preserve"> PAGEREF _Toc39402683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590DBB27"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4" w:history="1">
            <w:r w:rsidR="00806E72" w:rsidRPr="00F53B79">
              <w:rPr>
                <w:rStyle w:val="Hyperlink"/>
                <w:noProof/>
              </w:rPr>
              <w:t>7.2.8. Property: cccev:isDerivedFrom</w:t>
            </w:r>
            <w:r w:rsidR="00806E72">
              <w:rPr>
                <w:noProof/>
                <w:webHidden/>
              </w:rPr>
              <w:tab/>
            </w:r>
            <w:r w:rsidR="00806E72">
              <w:rPr>
                <w:noProof/>
                <w:webHidden/>
              </w:rPr>
              <w:fldChar w:fldCharType="begin"/>
            </w:r>
            <w:r w:rsidR="00806E72">
              <w:rPr>
                <w:noProof/>
                <w:webHidden/>
              </w:rPr>
              <w:instrText xml:space="preserve"> PAGEREF _Toc39402684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7ED1B8FB"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85" w:history="1">
            <w:r w:rsidR="00806E72" w:rsidRPr="00F53B79">
              <w:rPr>
                <w:rStyle w:val="Hyperlink"/>
              </w:rPr>
              <w:t>7.3. Class: Criterion</w:t>
            </w:r>
            <w:r w:rsidR="00806E72">
              <w:rPr>
                <w:webHidden/>
              </w:rPr>
              <w:tab/>
            </w:r>
            <w:r w:rsidR="00806E72">
              <w:rPr>
                <w:webHidden/>
              </w:rPr>
              <w:fldChar w:fldCharType="begin"/>
            </w:r>
            <w:r w:rsidR="00806E72">
              <w:rPr>
                <w:webHidden/>
              </w:rPr>
              <w:instrText xml:space="preserve"> PAGEREF _Toc39402685 \h </w:instrText>
            </w:r>
            <w:r w:rsidR="00806E72">
              <w:rPr>
                <w:webHidden/>
              </w:rPr>
            </w:r>
            <w:r w:rsidR="00806E72">
              <w:rPr>
                <w:webHidden/>
              </w:rPr>
              <w:fldChar w:fldCharType="separate"/>
            </w:r>
            <w:r w:rsidR="00684A0B">
              <w:rPr>
                <w:webHidden/>
              </w:rPr>
              <w:t>22</w:t>
            </w:r>
            <w:r w:rsidR="00806E72">
              <w:rPr>
                <w:webHidden/>
              </w:rPr>
              <w:fldChar w:fldCharType="end"/>
            </w:r>
          </w:hyperlink>
        </w:p>
        <w:p w14:paraId="4EB27203"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6" w:history="1">
            <w:r w:rsidR="00806E72" w:rsidRPr="00F53B79">
              <w:rPr>
                <w:rStyle w:val="Hyperlink"/>
                <w:noProof/>
              </w:rPr>
              <w:t>7.3.1. Property: cccev:weigth</w:t>
            </w:r>
            <w:r w:rsidR="00806E72">
              <w:rPr>
                <w:noProof/>
                <w:webHidden/>
              </w:rPr>
              <w:tab/>
            </w:r>
            <w:r w:rsidR="00806E72">
              <w:rPr>
                <w:noProof/>
                <w:webHidden/>
              </w:rPr>
              <w:fldChar w:fldCharType="begin"/>
            </w:r>
            <w:r w:rsidR="00806E72">
              <w:rPr>
                <w:noProof/>
                <w:webHidden/>
              </w:rPr>
              <w:instrText xml:space="preserve"> PAGEREF _Toc39402686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2ECCCE9C"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7" w:history="1">
            <w:r w:rsidR="00806E72" w:rsidRPr="00F53B79">
              <w:rPr>
                <w:rStyle w:val="Hyperlink"/>
                <w:noProof/>
              </w:rPr>
              <w:t>7.3.2. Property: cccev:weigthingConsiderationDescription</w:t>
            </w:r>
            <w:r w:rsidR="00806E72">
              <w:rPr>
                <w:noProof/>
                <w:webHidden/>
              </w:rPr>
              <w:tab/>
            </w:r>
            <w:r w:rsidR="00806E72">
              <w:rPr>
                <w:noProof/>
                <w:webHidden/>
              </w:rPr>
              <w:fldChar w:fldCharType="begin"/>
            </w:r>
            <w:r w:rsidR="00806E72">
              <w:rPr>
                <w:noProof/>
                <w:webHidden/>
              </w:rPr>
              <w:instrText xml:space="preserve"> PAGEREF _Toc39402687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021EF145"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8" w:history="1">
            <w:r w:rsidR="00806E72" w:rsidRPr="00F53B79">
              <w:rPr>
                <w:rStyle w:val="Hyperlink"/>
                <w:noProof/>
              </w:rPr>
              <w:t>7.3.3. Property: cccev:weigthingType</w:t>
            </w:r>
            <w:r w:rsidR="00806E72">
              <w:rPr>
                <w:noProof/>
                <w:webHidden/>
              </w:rPr>
              <w:tab/>
            </w:r>
            <w:r w:rsidR="00806E72">
              <w:rPr>
                <w:noProof/>
                <w:webHidden/>
              </w:rPr>
              <w:fldChar w:fldCharType="begin"/>
            </w:r>
            <w:r w:rsidR="00806E72">
              <w:rPr>
                <w:noProof/>
                <w:webHidden/>
              </w:rPr>
              <w:instrText xml:space="preserve"> PAGEREF _Toc39402688 \h </w:instrText>
            </w:r>
            <w:r w:rsidR="00806E72">
              <w:rPr>
                <w:noProof/>
                <w:webHidden/>
              </w:rPr>
            </w:r>
            <w:r w:rsidR="00806E72">
              <w:rPr>
                <w:noProof/>
                <w:webHidden/>
              </w:rPr>
              <w:fldChar w:fldCharType="separate"/>
            </w:r>
            <w:r w:rsidR="00684A0B">
              <w:rPr>
                <w:noProof/>
                <w:webHidden/>
              </w:rPr>
              <w:t>24</w:t>
            </w:r>
            <w:r w:rsidR="00806E72">
              <w:rPr>
                <w:noProof/>
                <w:webHidden/>
              </w:rPr>
              <w:fldChar w:fldCharType="end"/>
            </w:r>
          </w:hyperlink>
        </w:p>
        <w:p w14:paraId="781A9930"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89" w:history="1">
            <w:r w:rsidR="00806E72" w:rsidRPr="00F53B79">
              <w:rPr>
                <w:rStyle w:val="Hyperlink"/>
                <w:noProof/>
              </w:rPr>
              <w:t>7.3.4. Property: cccev:bias</w:t>
            </w:r>
            <w:r w:rsidR="00806E72">
              <w:rPr>
                <w:noProof/>
                <w:webHidden/>
              </w:rPr>
              <w:tab/>
            </w:r>
            <w:r w:rsidR="00806E72">
              <w:rPr>
                <w:noProof/>
                <w:webHidden/>
              </w:rPr>
              <w:fldChar w:fldCharType="begin"/>
            </w:r>
            <w:r w:rsidR="00806E72">
              <w:rPr>
                <w:noProof/>
                <w:webHidden/>
              </w:rPr>
              <w:instrText xml:space="preserve"> PAGEREF _Toc39402689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2F73BE54"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0" w:history="1">
            <w:r w:rsidR="00806E72" w:rsidRPr="00F53B79">
              <w:rPr>
                <w:rStyle w:val="Hyperlink"/>
                <w:noProof/>
              </w:rPr>
              <w:t>7.3.5. Property: cccev:bias</w:t>
            </w:r>
            <w:r w:rsidR="00806E72">
              <w:rPr>
                <w:noProof/>
                <w:webHidden/>
              </w:rPr>
              <w:tab/>
            </w:r>
            <w:r w:rsidR="00806E72">
              <w:rPr>
                <w:noProof/>
                <w:webHidden/>
              </w:rPr>
              <w:fldChar w:fldCharType="begin"/>
            </w:r>
            <w:r w:rsidR="00806E72">
              <w:rPr>
                <w:noProof/>
                <w:webHidden/>
              </w:rPr>
              <w:instrText xml:space="preserve"> PAGEREF _Toc39402690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065958B0"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1" w:history="1">
            <w:r w:rsidR="00806E72" w:rsidRPr="00F53B79">
              <w:rPr>
                <w:rStyle w:val="Hyperlink"/>
                <w:noProof/>
              </w:rPr>
              <w:t>7.3.6. Inherited properties</w:t>
            </w:r>
            <w:r w:rsidR="00806E72">
              <w:rPr>
                <w:noProof/>
                <w:webHidden/>
              </w:rPr>
              <w:tab/>
            </w:r>
            <w:r w:rsidR="00806E72">
              <w:rPr>
                <w:noProof/>
                <w:webHidden/>
              </w:rPr>
              <w:fldChar w:fldCharType="begin"/>
            </w:r>
            <w:r w:rsidR="00806E72">
              <w:rPr>
                <w:noProof/>
                <w:webHidden/>
              </w:rPr>
              <w:instrText xml:space="preserve"> PAGEREF _Toc39402691 \h </w:instrText>
            </w:r>
            <w:r w:rsidR="00806E72">
              <w:rPr>
                <w:noProof/>
                <w:webHidden/>
              </w:rPr>
            </w:r>
            <w:r w:rsidR="00806E72">
              <w:rPr>
                <w:noProof/>
                <w:webHidden/>
              </w:rPr>
              <w:fldChar w:fldCharType="separate"/>
            </w:r>
            <w:r w:rsidR="00684A0B">
              <w:rPr>
                <w:noProof/>
                <w:webHidden/>
              </w:rPr>
              <w:t>26</w:t>
            </w:r>
            <w:r w:rsidR="00806E72">
              <w:rPr>
                <w:noProof/>
                <w:webHidden/>
              </w:rPr>
              <w:fldChar w:fldCharType="end"/>
            </w:r>
          </w:hyperlink>
        </w:p>
        <w:p w14:paraId="2CAC05F2"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92" w:history="1">
            <w:r w:rsidR="00806E72" w:rsidRPr="00F53B79">
              <w:rPr>
                <w:rStyle w:val="Hyperlink"/>
              </w:rPr>
              <w:t>7.4. Class: Information Requirement</w:t>
            </w:r>
            <w:r w:rsidR="00806E72">
              <w:rPr>
                <w:webHidden/>
              </w:rPr>
              <w:tab/>
            </w:r>
            <w:r w:rsidR="00806E72">
              <w:rPr>
                <w:webHidden/>
              </w:rPr>
              <w:fldChar w:fldCharType="begin"/>
            </w:r>
            <w:r w:rsidR="00806E72">
              <w:rPr>
                <w:webHidden/>
              </w:rPr>
              <w:instrText xml:space="preserve"> PAGEREF _Toc39402692 \h </w:instrText>
            </w:r>
            <w:r w:rsidR="00806E72">
              <w:rPr>
                <w:webHidden/>
              </w:rPr>
            </w:r>
            <w:r w:rsidR="00806E72">
              <w:rPr>
                <w:webHidden/>
              </w:rPr>
              <w:fldChar w:fldCharType="separate"/>
            </w:r>
            <w:r w:rsidR="00684A0B">
              <w:rPr>
                <w:webHidden/>
              </w:rPr>
              <w:t>26</w:t>
            </w:r>
            <w:r w:rsidR="00806E72">
              <w:rPr>
                <w:webHidden/>
              </w:rPr>
              <w:fldChar w:fldCharType="end"/>
            </w:r>
          </w:hyperlink>
        </w:p>
        <w:p w14:paraId="5E6CDC9E"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3" w:history="1">
            <w:r w:rsidR="00806E72" w:rsidRPr="00F53B79">
              <w:rPr>
                <w:rStyle w:val="Hyperlink"/>
                <w:noProof/>
              </w:rPr>
              <w:t>7.4.1. Inherited properties</w:t>
            </w:r>
            <w:r w:rsidR="00806E72">
              <w:rPr>
                <w:noProof/>
                <w:webHidden/>
              </w:rPr>
              <w:tab/>
            </w:r>
            <w:r w:rsidR="00806E72">
              <w:rPr>
                <w:noProof/>
                <w:webHidden/>
              </w:rPr>
              <w:fldChar w:fldCharType="begin"/>
            </w:r>
            <w:r w:rsidR="00806E72">
              <w:rPr>
                <w:noProof/>
                <w:webHidden/>
              </w:rPr>
              <w:instrText xml:space="preserve"> PAGEREF _Toc39402693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11589316"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94" w:history="1">
            <w:r w:rsidR="00806E72" w:rsidRPr="00F53B79">
              <w:rPr>
                <w:rStyle w:val="Hyperlink"/>
              </w:rPr>
              <w:t>7.5. Class: Constraint</w:t>
            </w:r>
            <w:r w:rsidR="00806E72">
              <w:rPr>
                <w:webHidden/>
              </w:rPr>
              <w:tab/>
            </w:r>
            <w:r w:rsidR="00806E72">
              <w:rPr>
                <w:webHidden/>
              </w:rPr>
              <w:fldChar w:fldCharType="begin"/>
            </w:r>
            <w:r w:rsidR="00806E72">
              <w:rPr>
                <w:webHidden/>
              </w:rPr>
              <w:instrText xml:space="preserve"> PAGEREF _Toc39402694 \h </w:instrText>
            </w:r>
            <w:r w:rsidR="00806E72">
              <w:rPr>
                <w:webHidden/>
              </w:rPr>
            </w:r>
            <w:r w:rsidR="00806E72">
              <w:rPr>
                <w:webHidden/>
              </w:rPr>
              <w:fldChar w:fldCharType="separate"/>
            </w:r>
            <w:r w:rsidR="00684A0B">
              <w:rPr>
                <w:webHidden/>
              </w:rPr>
              <w:t>27</w:t>
            </w:r>
            <w:r w:rsidR="00806E72">
              <w:rPr>
                <w:webHidden/>
              </w:rPr>
              <w:fldChar w:fldCharType="end"/>
            </w:r>
          </w:hyperlink>
        </w:p>
        <w:p w14:paraId="0E0F65DF"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5" w:history="1">
            <w:r w:rsidR="00806E72" w:rsidRPr="00F53B79">
              <w:rPr>
                <w:rStyle w:val="Hyperlink"/>
                <w:noProof/>
              </w:rPr>
              <w:t>7.5.1. Inherited properties</w:t>
            </w:r>
            <w:r w:rsidR="00806E72">
              <w:rPr>
                <w:noProof/>
                <w:webHidden/>
              </w:rPr>
              <w:tab/>
            </w:r>
            <w:r w:rsidR="00806E72">
              <w:rPr>
                <w:noProof/>
                <w:webHidden/>
              </w:rPr>
              <w:fldChar w:fldCharType="begin"/>
            </w:r>
            <w:r w:rsidR="00806E72">
              <w:rPr>
                <w:noProof/>
                <w:webHidden/>
              </w:rPr>
              <w:instrText xml:space="preserve"> PAGEREF _Toc39402695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7FC3DC4C"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696" w:history="1">
            <w:r w:rsidR="00806E72" w:rsidRPr="00F53B79">
              <w:rPr>
                <w:rStyle w:val="Hyperlink"/>
              </w:rPr>
              <w:t>7.6. Class: Concept</w:t>
            </w:r>
            <w:r w:rsidR="00806E72">
              <w:rPr>
                <w:webHidden/>
              </w:rPr>
              <w:tab/>
            </w:r>
            <w:r w:rsidR="00806E72">
              <w:rPr>
                <w:webHidden/>
              </w:rPr>
              <w:fldChar w:fldCharType="begin"/>
            </w:r>
            <w:r w:rsidR="00806E72">
              <w:rPr>
                <w:webHidden/>
              </w:rPr>
              <w:instrText xml:space="preserve"> PAGEREF _Toc39402696 \h </w:instrText>
            </w:r>
            <w:r w:rsidR="00806E72">
              <w:rPr>
                <w:webHidden/>
              </w:rPr>
            </w:r>
            <w:r w:rsidR="00806E72">
              <w:rPr>
                <w:webHidden/>
              </w:rPr>
              <w:fldChar w:fldCharType="separate"/>
            </w:r>
            <w:r w:rsidR="00684A0B">
              <w:rPr>
                <w:webHidden/>
              </w:rPr>
              <w:t>27</w:t>
            </w:r>
            <w:r w:rsidR="00806E72">
              <w:rPr>
                <w:webHidden/>
              </w:rPr>
              <w:fldChar w:fldCharType="end"/>
            </w:r>
          </w:hyperlink>
        </w:p>
        <w:p w14:paraId="17E749F8"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7" w:history="1">
            <w:r w:rsidR="00806E72" w:rsidRPr="00F53B79">
              <w:rPr>
                <w:rStyle w:val="Hyperlink"/>
                <w:noProof/>
              </w:rPr>
              <w:t>7.6.1. Basic properties</w:t>
            </w:r>
            <w:r w:rsidR="00806E72">
              <w:rPr>
                <w:noProof/>
                <w:webHidden/>
              </w:rPr>
              <w:tab/>
            </w:r>
            <w:r w:rsidR="00806E72">
              <w:rPr>
                <w:noProof/>
                <w:webHidden/>
              </w:rPr>
              <w:fldChar w:fldCharType="begin"/>
            </w:r>
            <w:r w:rsidR="00806E72">
              <w:rPr>
                <w:noProof/>
                <w:webHidden/>
              </w:rPr>
              <w:instrText xml:space="preserve"> PAGEREF _Toc39402697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1F0D7A66"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8" w:history="1">
            <w:r w:rsidR="00806E72" w:rsidRPr="00F53B79">
              <w:rPr>
                <w:rStyle w:val="Hyperlink"/>
                <w:noProof/>
              </w:rPr>
              <w:t>7.6.2. Property: cccev:hasConcept</w:t>
            </w:r>
            <w:r w:rsidR="00806E72">
              <w:rPr>
                <w:noProof/>
                <w:webHidden/>
              </w:rPr>
              <w:tab/>
            </w:r>
            <w:r w:rsidR="00806E72">
              <w:rPr>
                <w:noProof/>
                <w:webHidden/>
              </w:rPr>
              <w:fldChar w:fldCharType="begin"/>
            </w:r>
            <w:r w:rsidR="00806E72">
              <w:rPr>
                <w:noProof/>
                <w:webHidden/>
              </w:rPr>
              <w:instrText xml:space="preserve"> PAGEREF _Toc39402698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631D6395"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699" w:history="1">
            <w:r w:rsidR="00806E72" w:rsidRPr="00F53B79">
              <w:rPr>
                <w:rStyle w:val="Hyperlink"/>
                <w:noProof/>
              </w:rPr>
              <w:t>7.6.3. Property: cccev:hasConstraint</w:t>
            </w:r>
            <w:r w:rsidR="00806E72">
              <w:rPr>
                <w:noProof/>
                <w:webHidden/>
              </w:rPr>
              <w:tab/>
            </w:r>
            <w:r w:rsidR="00806E72">
              <w:rPr>
                <w:noProof/>
                <w:webHidden/>
              </w:rPr>
              <w:fldChar w:fldCharType="begin"/>
            </w:r>
            <w:r w:rsidR="00806E72">
              <w:rPr>
                <w:noProof/>
                <w:webHidden/>
              </w:rPr>
              <w:instrText xml:space="preserve"> PAGEREF _Toc39402699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798244BC"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700" w:history="1">
            <w:r w:rsidR="00806E72" w:rsidRPr="00F53B79">
              <w:rPr>
                <w:rStyle w:val="Hyperlink"/>
                <w:noProof/>
              </w:rPr>
              <w:t>7.6.4. Property: cccev:hasValue</w:t>
            </w:r>
            <w:r w:rsidR="00806E72">
              <w:rPr>
                <w:noProof/>
                <w:webHidden/>
              </w:rPr>
              <w:tab/>
            </w:r>
            <w:r w:rsidR="00806E72">
              <w:rPr>
                <w:noProof/>
                <w:webHidden/>
              </w:rPr>
              <w:fldChar w:fldCharType="begin"/>
            </w:r>
            <w:r w:rsidR="00806E72">
              <w:rPr>
                <w:noProof/>
                <w:webHidden/>
              </w:rPr>
              <w:instrText xml:space="preserve"> PAGEREF _Toc39402700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1593D8EF"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01" w:history="1">
            <w:r w:rsidR="00806E72" w:rsidRPr="00F53B79">
              <w:rPr>
                <w:rStyle w:val="Hyperlink"/>
              </w:rPr>
              <w:t>7.7. Class: EvidenceTypeList</w:t>
            </w:r>
            <w:r w:rsidR="00806E72">
              <w:rPr>
                <w:webHidden/>
              </w:rPr>
              <w:tab/>
            </w:r>
            <w:r w:rsidR="00806E72">
              <w:rPr>
                <w:webHidden/>
              </w:rPr>
              <w:fldChar w:fldCharType="begin"/>
            </w:r>
            <w:r w:rsidR="00806E72">
              <w:rPr>
                <w:webHidden/>
              </w:rPr>
              <w:instrText xml:space="preserve"> PAGEREF _Toc39402701 \h </w:instrText>
            </w:r>
            <w:r w:rsidR="00806E72">
              <w:rPr>
                <w:webHidden/>
              </w:rPr>
            </w:r>
            <w:r w:rsidR="00806E72">
              <w:rPr>
                <w:webHidden/>
              </w:rPr>
              <w:fldChar w:fldCharType="separate"/>
            </w:r>
            <w:r w:rsidR="00684A0B">
              <w:rPr>
                <w:webHidden/>
              </w:rPr>
              <w:t>29</w:t>
            </w:r>
            <w:r w:rsidR="00806E72">
              <w:rPr>
                <w:webHidden/>
              </w:rPr>
              <w:fldChar w:fldCharType="end"/>
            </w:r>
          </w:hyperlink>
        </w:p>
        <w:p w14:paraId="63F60D62" w14:textId="77777777" w:rsidR="00806E72" w:rsidRDefault="007B206A">
          <w:pPr>
            <w:pStyle w:val="TOC3"/>
            <w:rPr>
              <w:rFonts w:asciiTheme="minorHAnsi" w:eastAsiaTheme="minorEastAsia" w:hAnsiTheme="minorHAnsi" w:cstheme="minorBidi"/>
              <w:noProof/>
              <w:sz w:val="22"/>
              <w:szCs w:val="22"/>
              <w:lang w:val="es-ES" w:eastAsia="es-ES"/>
            </w:rPr>
          </w:pPr>
          <w:hyperlink w:anchor="_Toc39402702" w:history="1">
            <w:r w:rsidR="00806E72" w:rsidRPr="00F53B79">
              <w:rPr>
                <w:rStyle w:val="Hyperlink"/>
                <w:noProof/>
              </w:rPr>
              <w:t>7.7.1. Basic properties</w:t>
            </w:r>
            <w:r w:rsidR="00806E72">
              <w:rPr>
                <w:noProof/>
                <w:webHidden/>
              </w:rPr>
              <w:tab/>
            </w:r>
            <w:r w:rsidR="00806E72">
              <w:rPr>
                <w:noProof/>
                <w:webHidden/>
              </w:rPr>
              <w:fldChar w:fldCharType="begin"/>
            </w:r>
            <w:r w:rsidR="00806E72">
              <w:rPr>
                <w:noProof/>
                <w:webHidden/>
              </w:rPr>
              <w:instrText xml:space="preserve"> PAGEREF _Toc39402702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716C4A28"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03" w:history="1">
            <w:r w:rsidR="00806E72" w:rsidRPr="00F53B79">
              <w:rPr>
                <w:rStyle w:val="Hyperlink"/>
                <w:noProof/>
              </w:rPr>
              <w:t>7.7.2.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specifiesEvidenceType</w:t>
            </w:r>
            <w:r w:rsidR="00806E72">
              <w:rPr>
                <w:noProof/>
                <w:webHidden/>
              </w:rPr>
              <w:tab/>
            </w:r>
            <w:r w:rsidR="00806E72">
              <w:rPr>
                <w:noProof/>
                <w:webHidden/>
              </w:rPr>
              <w:fldChar w:fldCharType="begin"/>
            </w:r>
            <w:r w:rsidR="00806E72">
              <w:rPr>
                <w:noProof/>
                <w:webHidden/>
              </w:rPr>
              <w:instrText xml:space="preserve"> PAGEREF _Toc39402703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6265CD66"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04" w:history="1">
            <w:r w:rsidR="00806E72" w:rsidRPr="00F53B79">
              <w:rPr>
                <w:rStyle w:val="Hyperlink"/>
              </w:rPr>
              <w:t>7.8. Class: EvidenceType</w:t>
            </w:r>
            <w:r w:rsidR="00806E72">
              <w:rPr>
                <w:webHidden/>
              </w:rPr>
              <w:tab/>
            </w:r>
            <w:r w:rsidR="00806E72">
              <w:rPr>
                <w:webHidden/>
              </w:rPr>
              <w:fldChar w:fldCharType="begin"/>
            </w:r>
            <w:r w:rsidR="00806E72">
              <w:rPr>
                <w:webHidden/>
              </w:rPr>
              <w:instrText xml:space="preserve"> PAGEREF _Toc39402704 \h </w:instrText>
            </w:r>
            <w:r w:rsidR="00806E72">
              <w:rPr>
                <w:webHidden/>
              </w:rPr>
            </w:r>
            <w:r w:rsidR="00806E72">
              <w:rPr>
                <w:webHidden/>
              </w:rPr>
              <w:fldChar w:fldCharType="separate"/>
            </w:r>
            <w:r w:rsidR="00684A0B">
              <w:rPr>
                <w:webHidden/>
              </w:rPr>
              <w:t>30</w:t>
            </w:r>
            <w:r w:rsidR="00806E72">
              <w:rPr>
                <w:webHidden/>
              </w:rPr>
              <w:fldChar w:fldCharType="end"/>
            </w:r>
          </w:hyperlink>
        </w:p>
        <w:p w14:paraId="7685BF68"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05" w:history="1">
            <w:r w:rsidR="00806E72" w:rsidRPr="00F53B79">
              <w:rPr>
                <w:rStyle w:val="Hyperlink"/>
                <w:noProof/>
              </w:rPr>
              <w:t>7.8.1.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evidenceTypology</w:t>
            </w:r>
            <w:r w:rsidR="00806E72">
              <w:rPr>
                <w:noProof/>
                <w:webHidden/>
              </w:rPr>
              <w:tab/>
            </w:r>
            <w:r w:rsidR="00806E72">
              <w:rPr>
                <w:noProof/>
                <w:webHidden/>
              </w:rPr>
              <w:fldChar w:fldCharType="begin"/>
            </w:r>
            <w:r w:rsidR="00806E72">
              <w:rPr>
                <w:noProof/>
                <w:webHidden/>
              </w:rPr>
              <w:instrText xml:space="preserve"> PAGEREF _Toc39402705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40CF491"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06" w:history="1">
            <w:r w:rsidR="00806E72" w:rsidRPr="00F53B79">
              <w:rPr>
                <w:rStyle w:val="Hyperlink"/>
                <w:noProof/>
              </w:rPr>
              <w:t>7.8.2.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datasetType</w:t>
            </w:r>
            <w:r w:rsidR="00806E72">
              <w:rPr>
                <w:noProof/>
                <w:webHidden/>
              </w:rPr>
              <w:tab/>
            </w:r>
            <w:r w:rsidR="00806E72">
              <w:rPr>
                <w:noProof/>
                <w:webHidden/>
              </w:rPr>
              <w:fldChar w:fldCharType="begin"/>
            </w:r>
            <w:r w:rsidR="00806E72">
              <w:rPr>
                <w:noProof/>
                <w:webHidden/>
              </w:rPr>
              <w:instrText xml:space="preserve"> PAGEREF _Toc39402706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00F14DA"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07" w:history="1">
            <w:r w:rsidR="00806E72" w:rsidRPr="00F53B79">
              <w:rPr>
                <w:rStyle w:val="Hyperlink"/>
              </w:rPr>
              <w:t>7.9. Class: Evidence</w:t>
            </w:r>
            <w:r w:rsidR="00806E72">
              <w:rPr>
                <w:webHidden/>
              </w:rPr>
              <w:tab/>
            </w:r>
            <w:r w:rsidR="00806E72">
              <w:rPr>
                <w:webHidden/>
              </w:rPr>
              <w:fldChar w:fldCharType="begin"/>
            </w:r>
            <w:r w:rsidR="00806E72">
              <w:rPr>
                <w:webHidden/>
              </w:rPr>
              <w:instrText xml:space="preserve"> PAGEREF _Toc39402707 \h </w:instrText>
            </w:r>
            <w:r w:rsidR="00806E72">
              <w:rPr>
                <w:webHidden/>
              </w:rPr>
            </w:r>
            <w:r w:rsidR="00806E72">
              <w:rPr>
                <w:webHidden/>
              </w:rPr>
              <w:fldChar w:fldCharType="separate"/>
            </w:r>
            <w:r w:rsidR="00684A0B">
              <w:rPr>
                <w:webHidden/>
              </w:rPr>
              <w:t>31</w:t>
            </w:r>
            <w:r w:rsidR="00806E72">
              <w:rPr>
                <w:webHidden/>
              </w:rPr>
              <w:fldChar w:fldCharType="end"/>
            </w:r>
          </w:hyperlink>
        </w:p>
        <w:p w14:paraId="5D9FAF2F"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08" w:history="1">
            <w:r w:rsidR="00806E72" w:rsidRPr="00F53B79">
              <w:rPr>
                <w:rStyle w:val="Hyperlink"/>
                <w:noProof/>
              </w:rPr>
              <w:t>7.9.1.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confidentialityLevelType</w:t>
            </w:r>
            <w:r w:rsidR="00806E72">
              <w:rPr>
                <w:noProof/>
                <w:webHidden/>
              </w:rPr>
              <w:tab/>
            </w:r>
            <w:r w:rsidR="00806E72">
              <w:rPr>
                <w:noProof/>
                <w:webHidden/>
              </w:rPr>
              <w:fldChar w:fldCharType="begin"/>
            </w:r>
            <w:r w:rsidR="00806E72">
              <w:rPr>
                <w:noProof/>
                <w:webHidden/>
              </w:rPr>
              <w:instrText xml:space="preserve"> PAGEREF _Toc39402708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2107C8F"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09" w:history="1">
            <w:r w:rsidR="00806E72" w:rsidRPr="00F53B79">
              <w:rPr>
                <w:rStyle w:val="Hyperlink"/>
                <w:noProof/>
              </w:rPr>
              <w:t>7.9.2.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error</w:t>
            </w:r>
            <w:r w:rsidR="00806E72">
              <w:rPr>
                <w:noProof/>
                <w:webHidden/>
              </w:rPr>
              <w:tab/>
            </w:r>
            <w:r w:rsidR="00806E72">
              <w:rPr>
                <w:noProof/>
                <w:webHidden/>
              </w:rPr>
              <w:fldChar w:fldCharType="begin"/>
            </w:r>
            <w:r w:rsidR="00806E72">
              <w:rPr>
                <w:noProof/>
                <w:webHidden/>
              </w:rPr>
              <w:instrText xml:space="preserve"> PAGEREF _Toc39402709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D87634C" w14:textId="77777777" w:rsidR="00806E72" w:rsidRDefault="007B206A">
          <w:pPr>
            <w:pStyle w:val="TOC3"/>
            <w:tabs>
              <w:tab w:val="left" w:pos="2603"/>
            </w:tabs>
            <w:rPr>
              <w:rFonts w:asciiTheme="minorHAnsi" w:eastAsiaTheme="minorEastAsia" w:hAnsiTheme="minorHAnsi" w:cstheme="minorBidi"/>
              <w:noProof/>
              <w:sz w:val="22"/>
              <w:szCs w:val="22"/>
              <w:lang w:val="es-ES" w:eastAsia="es-ES"/>
            </w:rPr>
          </w:pPr>
          <w:hyperlink w:anchor="_Toc39402710" w:history="1">
            <w:r w:rsidR="00806E72" w:rsidRPr="00F53B79">
              <w:rPr>
                <w:rStyle w:val="Hyperlink"/>
                <w:noProof/>
              </w:rPr>
              <w:t>7.9.3.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isProvidedBy</w:t>
            </w:r>
            <w:r w:rsidR="00806E72">
              <w:rPr>
                <w:noProof/>
                <w:webHidden/>
              </w:rPr>
              <w:tab/>
            </w:r>
            <w:r w:rsidR="00806E72">
              <w:rPr>
                <w:noProof/>
                <w:webHidden/>
              </w:rPr>
              <w:fldChar w:fldCharType="begin"/>
            </w:r>
            <w:r w:rsidR="00806E72">
              <w:rPr>
                <w:noProof/>
                <w:webHidden/>
              </w:rPr>
              <w:instrText xml:space="preserve"> PAGEREF _Toc39402710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2DF94349"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00806E72" w:rsidRPr="00F53B79">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_Toc39402711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4E9717D8"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00806E72" w:rsidRPr="00F53B79">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_Toc39402712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157A8885"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00806E72" w:rsidRPr="00F53B79">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_Toc39402713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18D421FF"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00806E72" w:rsidRPr="00F53B79">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_Toc39402714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1D28F8A6"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00806E72" w:rsidRPr="00F53B79">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_Toc39402715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O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17" w:history="1">
        <w:r w:rsidR="00806E72" w:rsidRPr="00301CDA">
          <w:rPr>
            <w:rStyle w:val="Hyperlink"/>
          </w:rPr>
          <w:t>1.1. General Context</w:t>
        </w:r>
        <w:r w:rsidR="00806E72">
          <w:rPr>
            <w:webHidden/>
          </w:rPr>
          <w:tab/>
        </w:r>
        <w:r w:rsidR="00806E72">
          <w:rPr>
            <w:webHidden/>
          </w:rPr>
          <w:fldChar w:fldCharType="begin"/>
        </w:r>
        <w:r w:rsidR="00806E72">
          <w:rPr>
            <w:webHidden/>
          </w:rPr>
          <w:instrText xml:space="preserve"> PAGEREF _Toc39402717 \h </w:instrText>
        </w:r>
        <w:r w:rsidR="00806E72">
          <w:rPr>
            <w:webHidden/>
          </w:rPr>
        </w:r>
        <w:r w:rsidR="00806E72">
          <w:rPr>
            <w:webHidden/>
          </w:rPr>
          <w:fldChar w:fldCharType="separate"/>
        </w:r>
        <w:r w:rsidR="00684A0B">
          <w:rPr>
            <w:webHidden/>
          </w:rPr>
          <w:t>7</w:t>
        </w:r>
        <w:r w:rsidR="00806E72">
          <w:rPr>
            <w:webHidden/>
          </w:rPr>
          <w:fldChar w:fldCharType="end"/>
        </w:r>
      </w:hyperlink>
    </w:p>
    <w:p w14:paraId="12477584"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18" w:history="1">
        <w:r w:rsidR="00806E72" w:rsidRPr="00301CDA">
          <w:rPr>
            <w:rStyle w:val="Hyperlink"/>
          </w:rPr>
          <w:t>1.2. Objective and Scope of the document</w:t>
        </w:r>
        <w:r w:rsidR="00806E72">
          <w:rPr>
            <w:webHidden/>
          </w:rPr>
          <w:tab/>
        </w:r>
        <w:r w:rsidR="00806E72">
          <w:rPr>
            <w:webHidden/>
          </w:rPr>
          <w:fldChar w:fldCharType="begin"/>
        </w:r>
        <w:r w:rsidR="00806E72">
          <w:rPr>
            <w:webHidden/>
          </w:rPr>
          <w:instrText xml:space="preserve"> PAGEREF _Toc39402718 \h </w:instrText>
        </w:r>
        <w:r w:rsidR="00806E72">
          <w:rPr>
            <w:webHidden/>
          </w:rPr>
        </w:r>
        <w:r w:rsidR="00806E72">
          <w:rPr>
            <w:webHidden/>
          </w:rPr>
          <w:fldChar w:fldCharType="separate"/>
        </w:r>
        <w:r w:rsidR="00684A0B">
          <w:rPr>
            <w:webHidden/>
          </w:rPr>
          <w:t>7</w:t>
        </w:r>
        <w:r w:rsidR="00806E72">
          <w:rPr>
            <w:webHidden/>
          </w:rPr>
          <w:fldChar w:fldCharType="end"/>
        </w:r>
      </w:hyperlink>
    </w:p>
    <w:p w14:paraId="5A73F755"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19" w:history="1">
        <w:r w:rsidR="00806E72" w:rsidRPr="00301CDA">
          <w:rPr>
            <w:rStyle w:val="Hyperlink"/>
          </w:rPr>
          <w:t>1.3. Methodological approach</w:t>
        </w:r>
        <w:r w:rsidR="00806E72">
          <w:rPr>
            <w:webHidden/>
          </w:rPr>
          <w:tab/>
        </w:r>
        <w:r w:rsidR="00806E72">
          <w:rPr>
            <w:webHidden/>
          </w:rPr>
          <w:fldChar w:fldCharType="begin"/>
        </w:r>
        <w:r w:rsidR="00806E72">
          <w:rPr>
            <w:webHidden/>
          </w:rPr>
          <w:instrText xml:space="preserve"> PAGEREF _Toc39402719 \h </w:instrText>
        </w:r>
        <w:r w:rsidR="00806E72">
          <w:rPr>
            <w:webHidden/>
          </w:rPr>
        </w:r>
        <w:r w:rsidR="00806E72">
          <w:rPr>
            <w:webHidden/>
          </w:rPr>
          <w:fldChar w:fldCharType="separate"/>
        </w:r>
        <w:r w:rsidR="00684A0B">
          <w:rPr>
            <w:webHidden/>
          </w:rPr>
          <w:t>7</w:t>
        </w:r>
        <w:r w:rsidR="00806E72">
          <w:rPr>
            <w:webHidden/>
          </w:rPr>
          <w:fldChar w:fldCharType="end"/>
        </w:r>
      </w:hyperlink>
    </w:p>
    <w:p w14:paraId="2DE4626E"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20" w:history="1">
        <w:r w:rsidR="00806E72" w:rsidRPr="00301CDA">
          <w:rPr>
            <w:rStyle w:val="Hyperlink"/>
          </w:rPr>
          <w:t>1.4. Structure of this document</w:t>
        </w:r>
        <w:r w:rsidR="00806E72">
          <w:rPr>
            <w:webHidden/>
          </w:rPr>
          <w:tab/>
        </w:r>
        <w:r w:rsidR="00806E72">
          <w:rPr>
            <w:webHidden/>
          </w:rPr>
          <w:fldChar w:fldCharType="begin"/>
        </w:r>
        <w:r w:rsidR="00806E72">
          <w:rPr>
            <w:webHidden/>
          </w:rPr>
          <w:instrText xml:space="preserve"> PAGEREF _Toc39402720 \h </w:instrText>
        </w:r>
        <w:r w:rsidR="00806E72">
          <w:rPr>
            <w:webHidden/>
          </w:rPr>
        </w:r>
        <w:r w:rsidR="00806E72">
          <w:rPr>
            <w:webHidden/>
          </w:rPr>
          <w:fldChar w:fldCharType="separate"/>
        </w:r>
        <w:r w:rsidR="00684A0B">
          <w:rPr>
            <w:webHidden/>
          </w:rPr>
          <w:t>8</w:t>
        </w:r>
        <w:r w:rsidR="00806E72">
          <w:rPr>
            <w:webHidden/>
          </w:rPr>
          <w:fldChar w:fldCharType="end"/>
        </w:r>
      </w:hyperlink>
    </w:p>
    <w:p w14:paraId="2DA0D4AD"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00806E72" w:rsidRPr="00301CDA">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_Toc39402721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E0BCBF7"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00806E72" w:rsidRPr="00301CDA">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_Toc39402722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759C7168"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00806E72" w:rsidRPr="00301CDA">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_Toc39402723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0DB7A935"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00806E72" w:rsidRPr="00301CDA">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_Toc39402724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59E304A2"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00806E72" w:rsidRPr="00301CDA">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_Toc39402725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535A566"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26" w:history="1">
        <w:r w:rsidR="00806E72" w:rsidRPr="00301CDA">
          <w:rPr>
            <w:rStyle w:val="Hyperlink"/>
          </w:rPr>
          <w:t>6.1. Index of classes</w:t>
        </w:r>
        <w:r w:rsidR="00806E72">
          <w:rPr>
            <w:webHidden/>
          </w:rPr>
          <w:tab/>
        </w:r>
        <w:r w:rsidR="00806E72">
          <w:rPr>
            <w:webHidden/>
          </w:rPr>
          <w:fldChar w:fldCharType="begin"/>
        </w:r>
        <w:r w:rsidR="00806E72">
          <w:rPr>
            <w:webHidden/>
          </w:rPr>
          <w:instrText xml:space="preserve"> PAGEREF _Toc39402726 \h </w:instrText>
        </w:r>
        <w:r w:rsidR="00806E72">
          <w:rPr>
            <w:webHidden/>
          </w:rPr>
        </w:r>
        <w:r w:rsidR="00806E72">
          <w:rPr>
            <w:webHidden/>
          </w:rPr>
          <w:fldChar w:fldCharType="separate"/>
        </w:r>
        <w:r w:rsidR="00684A0B">
          <w:rPr>
            <w:webHidden/>
          </w:rPr>
          <w:t>12</w:t>
        </w:r>
        <w:r w:rsidR="00806E72">
          <w:rPr>
            <w:webHidden/>
          </w:rPr>
          <w:fldChar w:fldCharType="end"/>
        </w:r>
      </w:hyperlink>
    </w:p>
    <w:p w14:paraId="26171F23"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27" w:history="1">
        <w:r w:rsidR="00806E72" w:rsidRPr="00301CDA">
          <w:rPr>
            <w:rStyle w:val="Hyperlink"/>
          </w:rPr>
          <w:t>6.2. Index of properties</w:t>
        </w:r>
        <w:r w:rsidR="00806E72">
          <w:rPr>
            <w:webHidden/>
          </w:rPr>
          <w:tab/>
        </w:r>
        <w:r w:rsidR="00806E72">
          <w:rPr>
            <w:webHidden/>
          </w:rPr>
          <w:fldChar w:fldCharType="begin"/>
        </w:r>
        <w:r w:rsidR="00806E72">
          <w:rPr>
            <w:webHidden/>
          </w:rPr>
          <w:instrText xml:space="preserve"> PAGEREF _Toc39402727 \h </w:instrText>
        </w:r>
        <w:r w:rsidR="00806E72">
          <w:rPr>
            <w:webHidden/>
          </w:rPr>
        </w:r>
        <w:r w:rsidR="00806E72">
          <w:rPr>
            <w:webHidden/>
          </w:rPr>
          <w:fldChar w:fldCharType="separate"/>
        </w:r>
        <w:r w:rsidR="00684A0B">
          <w:rPr>
            <w:webHidden/>
          </w:rPr>
          <w:t>12</w:t>
        </w:r>
        <w:r w:rsidR="00806E72">
          <w:rPr>
            <w:webHidden/>
          </w:rPr>
          <w:fldChar w:fldCharType="end"/>
        </w:r>
      </w:hyperlink>
    </w:p>
    <w:p w14:paraId="6012368A"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00806E72" w:rsidRPr="00301CDA">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_Toc39402728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35C32825"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29" w:history="1">
        <w:r w:rsidR="00806E72" w:rsidRPr="00301CDA">
          <w:rPr>
            <w:rStyle w:val="Hyperlink"/>
          </w:rPr>
          <w:t>7.1. Common Basic Properties</w:t>
        </w:r>
        <w:r w:rsidR="00806E72">
          <w:rPr>
            <w:webHidden/>
          </w:rPr>
          <w:tab/>
        </w:r>
        <w:r w:rsidR="00806E72">
          <w:rPr>
            <w:webHidden/>
          </w:rPr>
          <w:fldChar w:fldCharType="begin"/>
        </w:r>
        <w:r w:rsidR="00806E72">
          <w:rPr>
            <w:webHidden/>
          </w:rPr>
          <w:instrText xml:space="preserve"> PAGEREF _Toc39402729 \h </w:instrText>
        </w:r>
        <w:r w:rsidR="00806E72">
          <w:rPr>
            <w:webHidden/>
          </w:rPr>
        </w:r>
        <w:r w:rsidR="00806E72">
          <w:rPr>
            <w:webHidden/>
          </w:rPr>
          <w:fldChar w:fldCharType="separate"/>
        </w:r>
        <w:r w:rsidR="00684A0B">
          <w:rPr>
            <w:webHidden/>
          </w:rPr>
          <w:t>15</w:t>
        </w:r>
        <w:r w:rsidR="00806E72">
          <w:rPr>
            <w:webHidden/>
          </w:rPr>
          <w:fldChar w:fldCharType="end"/>
        </w:r>
      </w:hyperlink>
    </w:p>
    <w:p w14:paraId="1AE7EF62"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0" w:history="1">
        <w:r w:rsidR="00806E72" w:rsidRPr="00301CDA">
          <w:rPr>
            <w:rStyle w:val="Hyperlink"/>
          </w:rPr>
          <w:t>7.2. Class: Requirement</w:t>
        </w:r>
        <w:r w:rsidR="00806E72">
          <w:rPr>
            <w:webHidden/>
          </w:rPr>
          <w:tab/>
        </w:r>
        <w:r w:rsidR="00806E72">
          <w:rPr>
            <w:webHidden/>
          </w:rPr>
          <w:fldChar w:fldCharType="begin"/>
        </w:r>
        <w:r w:rsidR="00806E72">
          <w:rPr>
            <w:webHidden/>
          </w:rPr>
          <w:instrText xml:space="preserve"> PAGEREF _Toc39402730 \h </w:instrText>
        </w:r>
        <w:r w:rsidR="00806E72">
          <w:rPr>
            <w:webHidden/>
          </w:rPr>
        </w:r>
        <w:r w:rsidR="00806E72">
          <w:rPr>
            <w:webHidden/>
          </w:rPr>
          <w:fldChar w:fldCharType="separate"/>
        </w:r>
        <w:r w:rsidR="00684A0B">
          <w:rPr>
            <w:webHidden/>
          </w:rPr>
          <w:t>18</w:t>
        </w:r>
        <w:r w:rsidR="00806E72">
          <w:rPr>
            <w:webHidden/>
          </w:rPr>
          <w:fldChar w:fldCharType="end"/>
        </w:r>
      </w:hyperlink>
    </w:p>
    <w:p w14:paraId="4ED73135"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1" w:history="1">
        <w:r w:rsidR="00806E72" w:rsidRPr="00301CDA">
          <w:rPr>
            <w:rStyle w:val="Hyperlink"/>
          </w:rPr>
          <w:t>7.3. Class: Criterion</w:t>
        </w:r>
        <w:r w:rsidR="00806E72">
          <w:rPr>
            <w:webHidden/>
          </w:rPr>
          <w:tab/>
        </w:r>
        <w:r w:rsidR="00806E72">
          <w:rPr>
            <w:webHidden/>
          </w:rPr>
          <w:fldChar w:fldCharType="begin"/>
        </w:r>
        <w:r w:rsidR="00806E72">
          <w:rPr>
            <w:webHidden/>
          </w:rPr>
          <w:instrText xml:space="preserve"> PAGEREF _Toc39402731 \h </w:instrText>
        </w:r>
        <w:r w:rsidR="00806E72">
          <w:rPr>
            <w:webHidden/>
          </w:rPr>
        </w:r>
        <w:r w:rsidR="00806E72">
          <w:rPr>
            <w:webHidden/>
          </w:rPr>
          <w:fldChar w:fldCharType="separate"/>
        </w:r>
        <w:r w:rsidR="00684A0B">
          <w:rPr>
            <w:webHidden/>
          </w:rPr>
          <w:t>22</w:t>
        </w:r>
        <w:r w:rsidR="00806E72">
          <w:rPr>
            <w:webHidden/>
          </w:rPr>
          <w:fldChar w:fldCharType="end"/>
        </w:r>
      </w:hyperlink>
    </w:p>
    <w:p w14:paraId="30879758"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2" w:history="1">
        <w:r w:rsidR="00806E72" w:rsidRPr="00301CDA">
          <w:rPr>
            <w:rStyle w:val="Hyperlink"/>
          </w:rPr>
          <w:t>7.4. Class: Information Requirement</w:t>
        </w:r>
        <w:r w:rsidR="00806E72">
          <w:rPr>
            <w:webHidden/>
          </w:rPr>
          <w:tab/>
        </w:r>
        <w:r w:rsidR="00806E72">
          <w:rPr>
            <w:webHidden/>
          </w:rPr>
          <w:fldChar w:fldCharType="begin"/>
        </w:r>
        <w:r w:rsidR="00806E72">
          <w:rPr>
            <w:webHidden/>
          </w:rPr>
          <w:instrText xml:space="preserve"> PAGEREF _Toc39402732 \h </w:instrText>
        </w:r>
        <w:r w:rsidR="00806E72">
          <w:rPr>
            <w:webHidden/>
          </w:rPr>
        </w:r>
        <w:r w:rsidR="00806E72">
          <w:rPr>
            <w:webHidden/>
          </w:rPr>
          <w:fldChar w:fldCharType="separate"/>
        </w:r>
        <w:r w:rsidR="00684A0B">
          <w:rPr>
            <w:webHidden/>
          </w:rPr>
          <w:t>26</w:t>
        </w:r>
        <w:r w:rsidR="00806E72">
          <w:rPr>
            <w:webHidden/>
          </w:rPr>
          <w:fldChar w:fldCharType="end"/>
        </w:r>
      </w:hyperlink>
    </w:p>
    <w:p w14:paraId="5CC5E3AF"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3" w:history="1">
        <w:r w:rsidR="00806E72" w:rsidRPr="00301CDA">
          <w:rPr>
            <w:rStyle w:val="Hyperlink"/>
          </w:rPr>
          <w:t>7.5. Class: Constraint</w:t>
        </w:r>
        <w:r w:rsidR="00806E72">
          <w:rPr>
            <w:webHidden/>
          </w:rPr>
          <w:tab/>
        </w:r>
        <w:r w:rsidR="00806E72">
          <w:rPr>
            <w:webHidden/>
          </w:rPr>
          <w:fldChar w:fldCharType="begin"/>
        </w:r>
        <w:r w:rsidR="00806E72">
          <w:rPr>
            <w:webHidden/>
          </w:rPr>
          <w:instrText xml:space="preserve"> PAGEREF _Toc39402733 \h </w:instrText>
        </w:r>
        <w:r w:rsidR="00806E72">
          <w:rPr>
            <w:webHidden/>
          </w:rPr>
        </w:r>
        <w:r w:rsidR="00806E72">
          <w:rPr>
            <w:webHidden/>
          </w:rPr>
          <w:fldChar w:fldCharType="separate"/>
        </w:r>
        <w:r w:rsidR="00684A0B">
          <w:rPr>
            <w:webHidden/>
          </w:rPr>
          <w:t>27</w:t>
        </w:r>
        <w:r w:rsidR="00806E72">
          <w:rPr>
            <w:webHidden/>
          </w:rPr>
          <w:fldChar w:fldCharType="end"/>
        </w:r>
      </w:hyperlink>
    </w:p>
    <w:p w14:paraId="2EBC8CD0"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4" w:history="1">
        <w:r w:rsidR="00806E72" w:rsidRPr="00301CDA">
          <w:rPr>
            <w:rStyle w:val="Hyperlink"/>
          </w:rPr>
          <w:t>7.6. Class: Concept</w:t>
        </w:r>
        <w:r w:rsidR="00806E72">
          <w:rPr>
            <w:webHidden/>
          </w:rPr>
          <w:tab/>
        </w:r>
        <w:r w:rsidR="00806E72">
          <w:rPr>
            <w:webHidden/>
          </w:rPr>
          <w:fldChar w:fldCharType="begin"/>
        </w:r>
        <w:r w:rsidR="00806E72">
          <w:rPr>
            <w:webHidden/>
          </w:rPr>
          <w:instrText xml:space="preserve"> PAGEREF _Toc39402734 \h </w:instrText>
        </w:r>
        <w:r w:rsidR="00806E72">
          <w:rPr>
            <w:webHidden/>
          </w:rPr>
        </w:r>
        <w:r w:rsidR="00806E72">
          <w:rPr>
            <w:webHidden/>
          </w:rPr>
          <w:fldChar w:fldCharType="separate"/>
        </w:r>
        <w:r w:rsidR="00684A0B">
          <w:rPr>
            <w:webHidden/>
          </w:rPr>
          <w:t>27</w:t>
        </w:r>
        <w:r w:rsidR="00806E72">
          <w:rPr>
            <w:webHidden/>
          </w:rPr>
          <w:fldChar w:fldCharType="end"/>
        </w:r>
      </w:hyperlink>
    </w:p>
    <w:p w14:paraId="1272D20B"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5" w:history="1">
        <w:r w:rsidR="00806E72" w:rsidRPr="00301CDA">
          <w:rPr>
            <w:rStyle w:val="Hyperlink"/>
          </w:rPr>
          <w:t>7.7. Class: EvidenceTypeList</w:t>
        </w:r>
        <w:r w:rsidR="00806E72">
          <w:rPr>
            <w:webHidden/>
          </w:rPr>
          <w:tab/>
        </w:r>
        <w:r w:rsidR="00806E72">
          <w:rPr>
            <w:webHidden/>
          </w:rPr>
          <w:fldChar w:fldCharType="begin"/>
        </w:r>
        <w:r w:rsidR="00806E72">
          <w:rPr>
            <w:webHidden/>
          </w:rPr>
          <w:instrText xml:space="preserve"> PAGEREF _Toc39402735 \h </w:instrText>
        </w:r>
        <w:r w:rsidR="00806E72">
          <w:rPr>
            <w:webHidden/>
          </w:rPr>
        </w:r>
        <w:r w:rsidR="00806E72">
          <w:rPr>
            <w:webHidden/>
          </w:rPr>
          <w:fldChar w:fldCharType="separate"/>
        </w:r>
        <w:r w:rsidR="00684A0B">
          <w:rPr>
            <w:webHidden/>
          </w:rPr>
          <w:t>29</w:t>
        </w:r>
        <w:r w:rsidR="00806E72">
          <w:rPr>
            <w:webHidden/>
          </w:rPr>
          <w:fldChar w:fldCharType="end"/>
        </w:r>
      </w:hyperlink>
    </w:p>
    <w:p w14:paraId="59F0B89A"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6" w:history="1">
        <w:r w:rsidR="00806E72" w:rsidRPr="00301CDA">
          <w:rPr>
            <w:rStyle w:val="Hyperlink"/>
          </w:rPr>
          <w:t>7.8. Class: EvidenceType</w:t>
        </w:r>
        <w:r w:rsidR="00806E72">
          <w:rPr>
            <w:webHidden/>
          </w:rPr>
          <w:tab/>
        </w:r>
        <w:r w:rsidR="00806E72">
          <w:rPr>
            <w:webHidden/>
          </w:rPr>
          <w:fldChar w:fldCharType="begin"/>
        </w:r>
        <w:r w:rsidR="00806E72">
          <w:rPr>
            <w:webHidden/>
          </w:rPr>
          <w:instrText xml:space="preserve"> PAGEREF _Toc39402736 \h </w:instrText>
        </w:r>
        <w:r w:rsidR="00806E72">
          <w:rPr>
            <w:webHidden/>
          </w:rPr>
        </w:r>
        <w:r w:rsidR="00806E72">
          <w:rPr>
            <w:webHidden/>
          </w:rPr>
          <w:fldChar w:fldCharType="separate"/>
        </w:r>
        <w:r w:rsidR="00684A0B">
          <w:rPr>
            <w:webHidden/>
          </w:rPr>
          <w:t>30</w:t>
        </w:r>
        <w:r w:rsidR="00806E72">
          <w:rPr>
            <w:webHidden/>
          </w:rPr>
          <w:fldChar w:fldCharType="end"/>
        </w:r>
      </w:hyperlink>
    </w:p>
    <w:p w14:paraId="02E6C62A" w14:textId="77777777" w:rsidR="00806E72" w:rsidRDefault="007B206A">
      <w:pPr>
        <w:pStyle w:val="TOC2"/>
        <w:tabs>
          <w:tab w:val="right" w:leader="dot" w:pos="9350"/>
        </w:tabs>
        <w:rPr>
          <w:rFonts w:asciiTheme="minorHAnsi" w:eastAsiaTheme="minorEastAsia" w:hAnsiTheme="minorHAnsi" w:cstheme="minorBidi"/>
          <w:sz w:val="22"/>
          <w:szCs w:val="22"/>
          <w:lang w:val="es-ES" w:eastAsia="es-ES"/>
        </w:rPr>
      </w:pPr>
      <w:hyperlink w:anchor="_Toc39402737" w:history="1">
        <w:r w:rsidR="00806E72" w:rsidRPr="00301CDA">
          <w:rPr>
            <w:rStyle w:val="Hyperlink"/>
          </w:rPr>
          <w:t>7.9. Class: Evidence</w:t>
        </w:r>
        <w:r w:rsidR="00806E72">
          <w:rPr>
            <w:webHidden/>
          </w:rPr>
          <w:tab/>
        </w:r>
        <w:r w:rsidR="00806E72">
          <w:rPr>
            <w:webHidden/>
          </w:rPr>
          <w:fldChar w:fldCharType="begin"/>
        </w:r>
        <w:r w:rsidR="00806E72">
          <w:rPr>
            <w:webHidden/>
          </w:rPr>
          <w:instrText xml:space="preserve"> PAGEREF _Toc39402737 \h </w:instrText>
        </w:r>
        <w:r w:rsidR="00806E72">
          <w:rPr>
            <w:webHidden/>
          </w:rPr>
        </w:r>
        <w:r w:rsidR="00806E72">
          <w:rPr>
            <w:webHidden/>
          </w:rPr>
          <w:fldChar w:fldCharType="separate"/>
        </w:r>
        <w:r w:rsidR="00684A0B">
          <w:rPr>
            <w:webHidden/>
          </w:rPr>
          <w:t>31</w:t>
        </w:r>
        <w:r w:rsidR="00806E72">
          <w:rPr>
            <w:webHidden/>
          </w:rPr>
          <w:fldChar w:fldCharType="end"/>
        </w:r>
      </w:hyperlink>
    </w:p>
    <w:p w14:paraId="6A4CE10B"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00806E72" w:rsidRPr="00301CDA">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_Toc39402738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22624E26"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00806E72" w:rsidRPr="00301CDA">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_Toc39402739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305CC88B"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00806E72" w:rsidRPr="00301CDA">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_Toc39402740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728653EF"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00806E72" w:rsidRPr="00301CDA">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_Toc39402741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264EF70E" w14:textId="77777777" w:rsidR="00806E72" w:rsidRDefault="007B206A">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00806E72" w:rsidRPr="00301CDA">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_Toc39402742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0CE3E911" w14:textId="04D7BAC9" w:rsidR="00661F3E" w:rsidRPr="00FC0D57" w:rsidRDefault="005F40FA" w:rsidP="00F242F1">
      <w:pPr>
        <w:pStyle w:val="TO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O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eofFigur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yperlink"/>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7B206A">
      <w:pPr>
        <w:pStyle w:val="TableofFigures"/>
        <w:tabs>
          <w:tab w:val="right" w:leader="dot" w:pos="9350"/>
        </w:tabs>
        <w:rPr>
          <w:rFonts w:asciiTheme="minorHAnsi" w:eastAsiaTheme="minorEastAsia" w:hAnsiTheme="minorHAnsi" w:cstheme="minorBidi"/>
          <w:noProof/>
          <w:sz w:val="22"/>
          <w:szCs w:val="22"/>
          <w:lang w:val="es-ES" w:eastAsia="es-ES"/>
        </w:rPr>
      </w:pPr>
      <w:hyperlink w:anchor="_Toc39402744" w:history="1">
        <w:r w:rsidR="00806E72" w:rsidRPr="00EE0965">
          <w:rPr>
            <w:rStyle w:val="Hyperlink"/>
            <w:noProof/>
          </w:rPr>
          <w:t>Figure 2: UML of the CCCEV, extended view</w:t>
        </w:r>
        <w:r w:rsidR="00806E72">
          <w:rPr>
            <w:noProof/>
            <w:webHidden/>
          </w:rPr>
          <w:tab/>
        </w:r>
        <w:r w:rsidR="00806E72">
          <w:rPr>
            <w:noProof/>
            <w:webHidden/>
          </w:rPr>
          <w:fldChar w:fldCharType="begin"/>
        </w:r>
        <w:r w:rsidR="00806E72">
          <w:rPr>
            <w:noProof/>
            <w:webHidden/>
          </w:rPr>
          <w:instrText xml:space="preserve"> PAGEREF _Toc39402744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Heading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Heading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Heading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42589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42589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Heading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425898">
      <w:pPr>
        <w:pStyle w:val="Text3"/>
        <w:numPr>
          <w:ilvl w:val="0"/>
          <w:numId w:val="24"/>
        </w:numPr>
        <w:rPr>
          <w:highlight w:val="yellow"/>
        </w:rPr>
      </w:pPr>
      <w:r>
        <w:rPr>
          <w:highlight w:val="yellow"/>
        </w:rPr>
        <w:t>ESPD and e-</w:t>
      </w:r>
      <w:proofErr w:type="spellStart"/>
      <w:r>
        <w:rPr>
          <w:highlight w:val="yellow"/>
        </w:rPr>
        <w:t>Certis</w:t>
      </w:r>
      <w:proofErr w:type="spellEnd"/>
      <w:r>
        <w:rPr>
          <w:highlight w:val="yellow"/>
        </w:rPr>
        <w:t>, eProcurement Criteria and Constraints</w:t>
      </w:r>
    </w:p>
    <w:p w14:paraId="255AD55D" w14:textId="28B81259" w:rsidR="000429D5" w:rsidRDefault="000429D5" w:rsidP="0042589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425898">
      <w:pPr>
        <w:pStyle w:val="Text3"/>
        <w:numPr>
          <w:ilvl w:val="0"/>
          <w:numId w:val="24"/>
        </w:numPr>
        <w:rPr>
          <w:highlight w:val="yellow"/>
        </w:rPr>
      </w:pPr>
      <w:r>
        <w:rPr>
          <w:highlight w:val="yellow"/>
        </w:rPr>
        <w:t xml:space="preserve">Public Service </w:t>
      </w:r>
      <w:proofErr w:type="spellStart"/>
      <w:r>
        <w:rPr>
          <w:highlight w:val="yellow"/>
        </w:rPr>
        <w:t>eAuthorisation</w:t>
      </w:r>
      <w:proofErr w:type="spellEnd"/>
      <w:r>
        <w:rPr>
          <w:highlight w:val="yellow"/>
        </w:rPr>
        <w:t xml:space="preserve">, </w:t>
      </w:r>
      <w:proofErr w:type="spellStart"/>
      <w:r>
        <w:rPr>
          <w:highlight w:val="yellow"/>
        </w:rPr>
        <w:t>RPaM</w:t>
      </w:r>
      <w:proofErr w:type="spellEnd"/>
      <w:r>
        <w:rPr>
          <w:highlight w:val="yellow"/>
        </w:rPr>
        <w:t xml:space="preserve"> </w:t>
      </w:r>
      <w:proofErr w:type="spellStart"/>
      <w:r>
        <w:rPr>
          <w:highlight w:val="yellow"/>
        </w:rPr>
        <w:t>eAuthorisation</w:t>
      </w:r>
      <w:proofErr w:type="spellEnd"/>
      <w:r>
        <w:rPr>
          <w:highlight w:val="yellow"/>
        </w:rPr>
        <w:t xml:space="preserve"> Criteria and Evidences</w:t>
      </w:r>
    </w:p>
    <w:p w14:paraId="53866AD6" w14:textId="29510C8A" w:rsidR="000429D5" w:rsidRPr="000429D5" w:rsidRDefault="000429D5" w:rsidP="00425898">
      <w:pPr>
        <w:pStyle w:val="Text3"/>
        <w:numPr>
          <w:ilvl w:val="0"/>
          <w:numId w:val="24"/>
        </w:numPr>
        <w:rPr>
          <w:highlight w:val="yellow"/>
        </w:rPr>
      </w:pPr>
      <w:r w:rsidRPr="000429D5">
        <w:rPr>
          <w:highlight w:val="yellow"/>
        </w:rPr>
        <w:t>Ask Cécile for her use cases</w:t>
      </w:r>
    </w:p>
    <w:p w14:paraId="0DDC6AE3" w14:textId="52406395" w:rsidR="000429D5" w:rsidRDefault="000429D5" w:rsidP="00425898">
      <w:pPr>
        <w:pStyle w:val="Text3"/>
        <w:numPr>
          <w:ilvl w:val="0"/>
          <w:numId w:val="24"/>
        </w:numPr>
        <w:rPr>
          <w:highlight w:val="yellow"/>
        </w:rPr>
      </w:pPr>
      <w:r w:rsidRPr="000429D5">
        <w:rPr>
          <w:highlight w:val="yellow"/>
        </w:rPr>
        <w:t>Ask Costas for is use cases</w:t>
      </w:r>
    </w:p>
    <w:p w14:paraId="03F14C92" w14:textId="093EF4E1" w:rsidR="000429D5" w:rsidRDefault="000429D5" w:rsidP="00425898">
      <w:pPr>
        <w:pStyle w:val="Text3"/>
        <w:numPr>
          <w:ilvl w:val="0"/>
          <w:numId w:val="24"/>
        </w:numPr>
        <w:rPr>
          <w:highlight w:val="yellow"/>
        </w:rPr>
      </w:pPr>
      <w:r>
        <w:rPr>
          <w:highlight w:val="yellow"/>
        </w:rPr>
        <w:t>Benchmarking</w:t>
      </w:r>
    </w:p>
    <w:p w14:paraId="5B1329FF" w14:textId="2750DFB3" w:rsidR="000429D5" w:rsidRPr="000429D5" w:rsidRDefault="000429D5" w:rsidP="0042589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Heading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42589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42589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42589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Heading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Default="001D215F" w:rsidP="0042589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4C7145B1" w14:textId="6683F755" w:rsidR="00A2501B" w:rsidRPr="000429D5" w:rsidRDefault="00A2501B" w:rsidP="00425898">
      <w:pPr>
        <w:pStyle w:val="Text2"/>
        <w:numPr>
          <w:ilvl w:val="0"/>
          <w:numId w:val="23"/>
        </w:numPr>
        <w:rPr>
          <w:highlight w:val="yellow"/>
        </w:rPr>
      </w:pPr>
      <w:r>
        <w:rPr>
          <w:highlight w:val="yellow"/>
        </w:rPr>
        <w:t xml:space="preserve">Classes start with capital letter, properties start with lower letter. Terms are ‘word </w:t>
      </w:r>
      <w:proofErr w:type="spellStart"/>
      <w:r>
        <w:rPr>
          <w:highlight w:val="yellow"/>
        </w:rPr>
        <w:t>cameled</w:t>
      </w:r>
      <w:proofErr w:type="spellEnd"/>
      <w:r>
        <w:rPr>
          <w:highlight w:val="yellow"/>
        </w:rPr>
        <w:t>-back’.</w:t>
      </w:r>
    </w:p>
    <w:p w14:paraId="79CFC4F9" w14:textId="32C481BD" w:rsidR="004D4A8D" w:rsidRDefault="004D4A8D" w:rsidP="00425898">
      <w:pPr>
        <w:pStyle w:val="Text2"/>
        <w:numPr>
          <w:ilvl w:val="0"/>
          <w:numId w:val="23"/>
        </w:numPr>
        <w:rPr>
          <w:highlight w:val="yellow"/>
        </w:rPr>
      </w:pPr>
      <w:r>
        <w:rPr>
          <w:highlight w:val="yellow"/>
        </w:rPr>
        <w:t>Mapping RDF and XML/JSON:</w:t>
      </w:r>
    </w:p>
    <w:p w14:paraId="37B1FE1C" w14:textId="1130D768" w:rsidR="004D4A8D" w:rsidRDefault="004D4A8D" w:rsidP="00425898">
      <w:pPr>
        <w:pStyle w:val="Text2"/>
        <w:numPr>
          <w:ilvl w:val="1"/>
          <w:numId w:val="23"/>
        </w:numPr>
        <w:rPr>
          <w:highlight w:val="yellow"/>
        </w:rPr>
      </w:pPr>
      <w:r>
        <w:rPr>
          <w:highlight w:val="yellow"/>
        </w:rPr>
        <w:t>Classes, data properties and object properties are Classes, attributes and simple or complex elements;</w:t>
      </w:r>
    </w:p>
    <w:p w14:paraId="53AF8FEA" w14:textId="4563F372" w:rsidR="004D4A8D" w:rsidRPr="006E18BF" w:rsidRDefault="004D4A8D" w:rsidP="00425898">
      <w:pPr>
        <w:pStyle w:val="Text2"/>
        <w:numPr>
          <w:ilvl w:val="1"/>
          <w:numId w:val="23"/>
        </w:numPr>
      </w:pPr>
      <w:r w:rsidRPr="006E18BF">
        <w:t>In the SEMIC XML serialisation, attributes are used only for</w:t>
      </w:r>
      <w:r w:rsidR="006E18BF" w:rsidRPr="006E18BF">
        <w:t xml:space="preserve"> metadata </w:t>
      </w:r>
      <w:r w:rsidR="008A7C05">
        <w:t xml:space="preserve">about </w:t>
      </w:r>
      <w:r w:rsidR="006E18BF" w:rsidRPr="006E18BF">
        <w:t xml:space="preserve">the elements, </w:t>
      </w:r>
      <w:r w:rsidRPr="006E18BF">
        <w:t xml:space="preserve">e.g. the attributes of the </w:t>
      </w:r>
      <w:r w:rsidR="006E18BF" w:rsidRPr="006E18BF">
        <w:t>Core Basic E</w:t>
      </w:r>
      <w:r w:rsidRPr="006E18BF">
        <w:t>lements</w:t>
      </w:r>
      <w:r w:rsidR="006E18BF" w:rsidRPr="006E18BF">
        <w:t xml:space="preserve"> (CBC)</w:t>
      </w:r>
      <w:r w:rsidRPr="006E18BF">
        <w:t xml:space="preserve">. </w:t>
      </w:r>
      <w:r w:rsidR="008A7C05">
        <w:t>Hence, i</w:t>
      </w:r>
      <w:r w:rsidRPr="006E18BF">
        <w:t xml:space="preserve">n the SEMIC XML serialisation, </w:t>
      </w:r>
      <w:r w:rsidR="00B726CA">
        <w:t xml:space="preserve">unique instance </w:t>
      </w:r>
      <w:r w:rsidRPr="006E18BF">
        <w:t>id attributes</w:t>
      </w:r>
      <w:r w:rsidR="006E18BF" w:rsidRPr="006E18BF">
        <w:t>, normally</w:t>
      </w:r>
      <w:r w:rsidRPr="006E18BF">
        <w:t xml:space="preserve"> used to refer to other elements </w:t>
      </w:r>
      <w:r w:rsidR="006E18BF" w:rsidRPr="006E18BF">
        <w:t xml:space="preserve">which </w:t>
      </w:r>
      <w:r w:rsidRPr="006E18BF">
        <w:t>are visible in the scope of the XML instance context</w:t>
      </w:r>
      <w:r w:rsidR="006E18BF" w:rsidRPr="006E18BF">
        <w:t>,</w:t>
      </w:r>
      <w:r w:rsidRPr="006E18BF">
        <w:t xml:space="preserve"> are treated as elements. The CCCEV does not define restrictions of </w:t>
      </w:r>
      <w:r w:rsidR="006E18BF" w:rsidRPr="006E18BF">
        <w:t xml:space="preserve">the type </w:t>
      </w:r>
      <w:proofErr w:type="spellStart"/>
      <w:r w:rsidR="006E18BF" w:rsidRPr="006E18BF">
        <w:rPr>
          <w:rFonts w:ascii="Courier New" w:hAnsi="Courier New" w:cs="Courier New"/>
          <w:i/>
          <w:sz w:val="20"/>
        </w:rPr>
        <w:t>xsd</w:t>
      </w:r>
      <w:proofErr w:type="gramStart"/>
      <w:r w:rsidR="006E18BF" w:rsidRPr="006E18BF">
        <w:rPr>
          <w:rFonts w:ascii="Courier New" w:hAnsi="Courier New" w:cs="Courier New"/>
          <w:i/>
          <w:sz w:val="20"/>
        </w:rPr>
        <w:t>:</w:t>
      </w:r>
      <w:r w:rsidRPr="006E18BF">
        <w:rPr>
          <w:rFonts w:ascii="Courier New" w:hAnsi="Courier New" w:cs="Courier New"/>
          <w:i/>
          <w:sz w:val="20"/>
        </w:rPr>
        <w:t>Key</w:t>
      </w:r>
      <w:proofErr w:type="spellEnd"/>
      <w:proofErr w:type="gramEnd"/>
      <w:r w:rsidRPr="006E18BF">
        <w:t xml:space="preserve"> and </w:t>
      </w:r>
      <w:proofErr w:type="spellStart"/>
      <w:r w:rsidR="006E18BF" w:rsidRPr="006E18BF">
        <w:rPr>
          <w:rFonts w:ascii="Courier New" w:hAnsi="Courier New" w:cs="Courier New"/>
          <w:i/>
          <w:sz w:val="20"/>
        </w:rPr>
        <w:t>xsd:</w:t>
      </w:r>
      <w:r w:rsidRPr="006E18BF">
        <w:rPr>
          <w:rFonts w:ascii="Courier New" w:hAnsi="Courier New" w:cs="Courier New"/>
          <w:i/>
          <w:sz w:val="20"/>
        </w:rPr>
        <w:t>KeyRef</w:t>
      </w:r>
      <w:proofErr w:type="spellEnd"/>
      <w:r w:rsidR="006E18BF" w:rsidRPr="006E18BF">
        <w:t xml:space="preserve">; they </w:t>
      </w:r>
      <w:r w:rsidRPr="006E18BF">
        <w:t xml:space="preserve">are left for the user to define them according to the concrete business or domain problem. </w:t>
      </w:r>
      <w:r w:rsidR="006E18BF">
        <w:t xml:space="preserve">Nonetheless, this specification provides an </w:t>
      </w:r>
      <w:r w:rsidRPr="006E18BF">
        <w:t>example of how to implement such a restriction in the CCCEV XML serialisation</w:t>
      </w:r>
      <w:r w:rsidR="006E18BF">
        <w:t xml:space="preserve"> (</w:t>
      </w:r>
      <w:r w:rsidRPr="006E18BF">
        <w:t>see the example “</w:t>
      </w:r>
      <w:hyperlink r:id="rId13" w:history="1">
        <w:r w:rsidR="006E18BF" w:rsidRPr="006E18BF">
          <w:rPr>
            <w:rStyle w:val="Hyperlink"/>
            <w:rFonts w:ascii="Courier New" w:hAnsi="Courier New" w:cs="Courier New"/>
            <w:i/>
            <w:sz w:val="20"/>
          </w:rPr>
          <w:t>Requirement-Polymorphism-example-KeyKeyRef.xml</w:t>
        </w:r>
      </w:hyperlink>
      <w:r w:rsidRPr="006E18BF">
        <w:t>” provided in the CCCEV GitHub</w:t>
      </w:r>
      <w:r w:rsidR="006E18BF">
        <w:rPr>
          <w:rStyle w:val="FootnoteReference"/>
        </w:rPr>
        <w:footnoteReference w:id="1"/>
      </w:r>
      <w:r w:rsidR="006E18BF">
        <w:t>)</w:t>
      </w:r>
      <w:r w:rsidRPr="006E18BF">
        <w:t>.</w:t>
      </w:r>
    </w:p>
    <w:p w14:paraId="372B5034" w14:textId="7B40908E" w:rsidR="004D4A8D" w:rsidRDefault="004D4A8D" w:rsidP="00425898">
      <w:pPr>
        <w:pStyle w:val="Text2"/>
        <w:numPr>
          <w:ilvl w:val="1"/>
          <w:numId w:val="23"/>
        </w:numPr>
        <w:rPr>
          <w:highlight w:val="yellow"/>
        </w:rPr>
      </w:pPr>
      <w:r>
        <w:rPr>
          <w:highlight w:val="yellow"/>
        </w:rPr>
        <w:t xml:space="preserve">Restrictions are limited to cardinality. </w:t>
      </w:r>
    </w:p>
    <w:p w14:paraId="58782000" w14:textId="72313F95" w:rsidR="0056289C" w:rsidRDefault="0056289C" w:rsidP="00425898">
      <w:pPr>
        <w:pStyle w:val="Text2"/>
        <w:numPr>
          <w:ilvl w:val="1"/>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42589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42589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42589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42589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42589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Heading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Heading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Ref39314078"/>
      <w:bookmarkStart w:id="78" w:name="_Toc39402662"/>
      <w:bookmarkStart w:id="79" w:name="_Toc39402721"/>
      <w:bookmarkStart w:id="80" w:name="_Toc31718127"/>
      <w:bookmarkEnd w:id="69"/>
      <w:bookmarkEnd w:id="70"/>
      <w:bookmarkEnd w:id="71"/>
      <w:bookmarkEnd w:id="72"/>
      <w:bookmarkEnd w:id="73"/>
      <w:bookmarkEnd w:id="74"/>
      <w:bookmarkEnd w:id="75"/>
      <w:bookmarkEnd w:id="76"/>
      <w:r>
        <w:t>Namespaces</w:t>
      </w:r>
      <w:bookmarkEnd w:id="77"/>
      <w:bookmarkEnd w:id="78"/>
      <w:bookmarkEnd w:id="79"/>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GridTable4-Accent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lastRenderedPageBreak/>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proofErr w:type="spellStart"/>
            <w:r>
              <w:t>cccev</w:t>
            </w:r>
            <w:proofErr w:type="spellEnd"/>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proofErr w:type="spellStart"/>
            <w:r>
              <w:t>cct</w:t>
            </w:r>
            <w:proofErr w:type="spellEnd"/>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proofErr w:type="spellStart"/>
            <w:r>
              <w:t>ccts</w:t>
            </w:r>
            <w:proofErr w:type="spellEnd"/>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proofErr w:type="spellStart"/>
            <w:r>
              <w:t>rdf</w:t>
            </w:r>
            <w:proofErr w:type="spellEnd"/>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proofErr w:type="spellStart"/>
            <w:r>
              <w:t>skos</w:t>
            </w:r>
            <w:proofErr w:type="spellEnd"/>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proofErr w:type="spellStart"/>
            <w:r>
              <w:t>rdfs</w:t>
            </w:r>
            <w:proofErr w:type="spellEnd"/>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proofErr w:type="spellStart"/>
            <w:r>
              <w:t>xsd</w:t>
            </w:r>
            <w:proofErr w:type="spellEnd"/>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Heading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80"/>
      <w:bookmarkEnd w:id="81"/>
      <w:bookmarkEnd w:id="82"/>
      <w:r w:rsidRPr="00FC0D57">
        <w:t xml:space="preserve"> </w:t>
      </w:r>
    </w:p>
    <w:p w14:paraId="1546E394" w14:textId="0DDDF8CC" w:rsidR="00B7747C" w:rsidRDefault="00325BCF" w:rsidP="00B7747C">
      <w:pPr>
        <w:pStyle w:val="Text1"/>
        <w:keepNext/>
      </w:pPr>
      <w:r>
        <w:rPr>
          <w:noProof/>
          <w:lang w:eastAsia="zh-CN"/>
        </w:rPr>
        <w:drawing>
          <wp:inline distT="0" distB="0" distL="0" distR="0" wp14:anchorId="179E5798" wp14:editId="1BC2C2A4">
            <wp:extent cx="5943600" cy="5356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6860"/>
                    </a:xfrm>
                    <a:prstGeom prst="rect">
                      <a:avLst/>
                    </a:prstGeom>
                  </pic:spPr>
                </pic:pic>
              </a:graphicData>
            </a:graphic>
          </wp:inline>
        </w:drawing>
      </w:r>
    </w:p>
    <w:p w14:paraId="37A84204" w14:textId="42C53DF9" w:rsidR="00A87D4C" w:rsidRPr="00A87D4C" w:rsidRDefault="00B7747C" w:rsidP="0087229D">
      <w:pPr>
        <w:pStyle w:val="Caption"/>
      </w:pPr>
      <w:bookmarkStart w:id="83" w:name="_Toc39402743"/>
      <w:r>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1</w:t>
      </w:r>
      <w:r w:rsidR="007B206A">
        <w:rPr>
          <w:noProof/>
        </w:rPr>
        <w:fldChar w:fldCharType="end"/>
      </w:r>
      <w:r>
        <w:t xml:space="preserve">: </w:t>
      </w:r>
      <w:r w:rsidR="00F71797">
        <w:t xml:space="preserve">UML of the CCCEV, </w:t>
      </w:r>
      <w:r>
        <w:t>simplified overview</w:t>
      </w:r>
      <w:bookmarkEnd w:id="83"/>
    </w:p>
    <w:p w14:paraId="1ABAAF8B" w14:textId="0A54F86C" w:rsidR="00572A17" w:rsidRDefault="000429D5" w:rsidP="003473E6">
      <w:pPr>
        <w:pStyle w:val="Heading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42589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42589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42589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425898">
      <w:pPr>
        <w:pStyle w:val="Text1"/>
        <w:numPr>
          <w:ilvl w:val="1"/>
          <w:numId w:val="23"/>
        </w:numPr>
        <w:rPr>
          <w:highlight w:val="yellow"/>
        </w:rPr>
      </w:pPr>
      <w:r w:rsidRPr="000429D5">
        <w:rPr>
          <w:highlight w:val="yellow"/>
        </w:rPr>
        <w:t>Describe what it is. Explain that it is a library for all SEMIC vocabularies</w:t>
      </w:r>
    </w:p>
    <w:p w14:paraId="08243F86" w14:textId="12E0E968" w:rsidR="00572A17" w:rsidRPr="000429D5" w:rsidRDefault="00893ED8" w:rsidP="00425898">
      <w:pPr>
        <w:pStyle w:val="Text1"/>
        <w:numPr>
          <w:ilvl w:val="1"/>
          <w:numId w:val="23"/>
        </w:numPr>
        <w:rPr>
          <w:highlight w:val="yellow"/>
        </w:rPr>
      </w:pPr>
      <w:r w:rsidRPr="000429D5">
        <w:rPr>
          <w:highlight w:val="yellow"/>
        </w:rPr>
        <w:lastRenderedPageBreak/>
        <w:t>R</w:t>
      </w:r>
      <w:r w:rsidR="006810C9" w:rsidRPr="000429D5">
        <w:rPr>
          <w:highlight w:val="yellow"/>
        </w:rPr>
        <w:t>efer to the section on CBCs further away in this document</w:t>
      </w:r>
    </w:p>
    <w:p w14:paraId="71227683" w14:textId="57D0645F" w:rsidR="006810C9" w:rsidRPr="000429D5" w:rsidRDefault="006810C9" w:rsidP="00425898">
      <w:pPr>
        <w:pStyle w:val="Text1"/>
        <w:numPr>
          <w:ilvl w:val="1"/>
          <w:numId w:val="23"/>
        </w:numPr>
        <w:rPr>
          <w:highlight w:val="yellow"/>
        </w:rPr>
      </w:pPr>
      <w:r w:rsidRPr="000429D5">
        <w:rPr>
          <w:highlight w:val="yellow"/>
        </w:rPr>
        <w:t xml:space="preserve">Explain that every </w:t>
      </w:r>
      <w:proofErr w:type="spellStart"/>
      <w:r w:rsidRPr="000429D5">
        <w:rPr>
          <w:rFonts w:ascii="Courier New" w:hAnsi="Courier New" w:cs="Courier New"/>
          <w:i/>
          <w:sz w:val="20"/>
          <w:highlight w:val="yellow"/>
        </w:rPr>
        <w:t>cbc</w:t>
      </w:r>
      <w:proofErr w:type="spellEnd"/>
      <w:r w:rsidRPr="000429D5">
        <w:rPr>
          <w:highlight w:val="yellow"/>
        </w:rPr>
        <w:t xml:space="preserve"> includes the CCT and the </w:t>
      </w:r>
      <w:proofErr w:type="spellStart"/>
      <w:r w:rsidRPr="000429D5">
        <w:rPr>
          <w:highlight w:val="yellow"/>
        </w:rPr>
        <w:t>eIDAS</w:t>
      </w:r>
      <w:proofErr w:type="spellEnd"/>
      <w:r w:rsidRPr="000429D5">
        <w:rPr>
          <w:highlight w:val="yellow"/>
        </w:rPr>
        <w:t xml:space="preserve"> attributes</w:t>
      </w:r>
    </w:p>
    <w:p w14:paraId="66FCAD1F" w14:textId="16D79DD3" w:rsidR="00572A17" w:rsidRPr="000429D5" w:rsidRDefault="00572A17" w:rsidP="0042589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42589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Heading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010AC9C3" w:rsidR="00F71797" w:rsidRDefault="00325BCF" w:rsidP="00325BCF">
      <w:pPr>
        <w:pStyle w:val="Text1"/>
        <w:keepNext/>
        <w:jc w:val="right"/>
      </w:pPr>
      <w:r>
        <w:rPr>
          <w:noProof/>
          <w:lang w:eastAsia="zh-CN"/>
        </w:rPr>
        <w:drawing>
          <wp:inline distT="0" distB="0" distL="0" distR="0" wp14:anchorId="15EAFF1B" wp14:editId="31604685">
            <wp:extent cx="5498320" cy="787857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419" cy="7880150"/>
                    </a:xfrm>
                    <a:prstGeom prst="rect">
                      <a:avLst/>
                    </a:prstGeom>
                  </pic:spPr>
                </pic:pic>
              </a:graphicData>
            </a:graphic>
          </wp:inline>
        </w:drawing>
      </w:r>
    </w:p>
    <w:p w14:paraId="3FAE4AC3" w14:textId="7164F261" w:rsidR="00BC680B" w:rsidRPr="00BC680B" w:rsidRDefault="00F71797" w:rsidP="00F71797">
      <w:pPr>
        <w:pStyle w:val="Caption"/>
      </w:pPr>
      <w:bookmarkStart w:id="181" w:name="_Toc39402744"/>
      <w:r>
        <w:lastRenderedPageBreak/>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2</w:t>
      </w:r>
      <w:r w:rsidR="007B206A">
        <w:rPr>
          <w:noProof/>
        </w:rP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42589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42589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w:t>
      </w:r>
      <w:proofErr w:type="spellStart"/>
      <w:r w:rsidR="00D3793C">
        <w:rPr>
          <w:highlight w:val="yellow"/>
        </w:rPr>
        <w:t>CAgV</w:t>
      </w:r>
      <w:proofErr w:type="spellEnd"/>
      <w:r w:rsidR="00D3793C">
        <w:rPr>
          <w:highlight w:val="yellow"/>
        </w:rPr>
        <w:t>!).</w:t>
      </w:r>
    </w:p>
    <w:p w14:paraId="73E41F52" w14:textId="3D184AF4" w:rsidR="00D3793C" w:rsidRDefault="00D3793C" w:rsidP="0042589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42589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Heading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Heading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w:t>
            </w:r>
            <w:proofErr w:type="spellStart"/>
            <w:r w:rsidR="00EE2395" w:rsidRPr="004621A2">
              <w:rPr>
                <w:b w:val="0"/>
              </w:rPr>
              <w:t>EvidenceType</w:t>
            </w:r>
            <w:proofErr w:type="spellEnd"/>
            <w:r w:rsidR="00EE2395" w:rsidRPr="004621A2">
              <w:rPr>
                <w:b w:val="0"/>
              </w:rPr>
              <w:t xml:space="preserve">, </w:t>
            </w:r>
            <w:proofErr w:type="spellStart"/>
            <w:r w:rsidR="00EE2395" w:rsidRPr="004621A2">
              <w:rPr>
                <w:b w:val="0"/>
              </w:rPr>
              <w:t>EvidenceTypeList</w:t>
            </w:r>
            <w:proofErr w:type="spellEnd"/>
            <w:r w:rsidR="00EE2395" w:rsidRPr="004621A2">
              <w:rPr>
                <w:b w:val="0"/>
              </w:rPr>
              <w:t xml:space="preserve">, </w:t>
            </w:r>
            <w:proofErr w:type="spellStart"/>
            <w:r w:rsidRPr="004621A2">
              <w:rPr>
                <w:b w:val="0"/>
              </w:rPr>
              <w:t>InformationRequirement</w:t>
            </w:r>
            <w:proofErr w:type="spellEnd"/>
            <w:r w:rsidRPr="004621A2">
              <w:rPr>
                <w:b w:val="0"/>
              </w:rPr>
              <w:t xml:space="preserve">, </w:t>
            </w:r>
            <w:proofErr w:type="spellStart"/>
            <w:r w:rsidR="004621A2">
              <w:rPr>
                <w:b w:val="0"/>
              </w:rPr>
              <w:t>PeriodValue</w:t>
            </w:r>
            <w:proofErr w:type="spellEnd"/>
            <w:r w:rsidR="004621A2">
              <w:rPr>
                <w:b w:val="0"/>
              </w:rPr>
              <w:t xml:space="preserve">, </w:t>
            </w:r>
            <w:proofErr w:type="spellStart"/>
            <w:r w:rsidRPr="004621A2">
              <w:rPr>
                <w:b w:val="0"/>
              </w:rPr>
              <w:t>ReferenceFramework</w:t>
            </w:r>
            <w:proofErr w:type="spellEnd"/>
            <w:r w:rsidRPr="004621A2">
              <w:rPr>
                <w:b w:val="0"/>
              </w:rPr>
              <w:t xml:space="preserve">, </w:t>
            </w:r>
            <w:hyperlink w:anchor="ClassRequirement" w:history="1">
              <w:r w:rsidRPr="00F367D0">
                <w:rPr>
                  <w:rStyle w:val="Hyperlink"/>
                  <w:b w:val="0"/>
                  <w:bCs w:val="0"/>
                </w:rPr>
                <w:t>Requirement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GridTable4-Accent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Heading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lastRenderedPageBreak/>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5FA91526" w:rsidR="00BB6F31" w:rsidRPr="004621A2" w:rsidRDefault="004621A2" w:rsidP="00325BCF">
            <w:pPr>
              <w:pStyle w:val="Text2"/>
              <w:rPr>
                <w:b w:val="0"/>
              </w:rPr>
            </w:pPr>
            <w:proofErr w:type="spellStart"/>
            <w:r>
              <w:rPr>
                <w:b w:val="0"/>
              </w:rPr>
              <w:t>amountValue</w:t>
            </w:r>
            <w:proofErr w:type="spellEnd"/>
            <w:r>
              <w:rPr>
                <w:b w:val="0"/>
              </w:rPr>
              <w:t xml:space="preserve">, </w:t>
            </w:r>
            <w:r w:rsidR="00BB6F31" w:rsidRPr="004621A2">
              <w:rPr>
                <w:b w:val="0"/>
              </w:rPr>
              <w:t xml:space="preserve">bias, </w:t>
            </w:r>
            <w:proofErr w:type="spellStart"/>
            <w:r>
              <w:rPr>
                <w:b w:val="0"/>
              </w:rPr>
              <w:t>codeValue</w:t>
            </w:r>
            <w:proofErr w:type="spellEnd"/>
            <w:r>
              <w:rPr>
                <w:b w:val="0"/>
              </w:rPr>
              <w:t xml:space="preserve">, </w:t>
            </w:r>
            <w:proofErr w:type="spellStart"/>
            <w:r w:rsidR="00BB6F31" w:rsidRPr="004621A2">
              <w:rPr>
                <w:b w:val="0"/>
              </w:rPr>
              <w:t>confidentialityLevelType</w:t>
            </w:r>
            <w:proofErr w:type="spellEnd"/>
            <w:r w:rsidR="00BB6F31" w:rsidRPr="004621A2">
              <w:rPr>
                <w:b w:val="0"/>
              </w:rPr>
              <w:t xml:space="preserve">, </w:t>
            </w:r>
            <w:proofErr w:type="spellStart"/>
            <w:r w:rsidR="00325BCF">
              <w:rPr>
                <w:b w:val="0"/>
              </w:rPr>
              <w:t>customDataType</w:t>
            </w:r>
            <w:proofErr w:type="spellEnd"/>
            <w:r w:rsidR="00325BCF">
              <w:rPr>
                <w:b w:val="0"/>
              </w:rPr>
              <w:t xml:space="preserve">, </w:t>
            </w:r>
            <w:proofErr w:type="spellStart"/>
            <w:r w:rsidR="00325BCF">
              <w:rPr>
                <w:b w:val="0"/>
              </w:rPr>
              <w:t>customFunction</w:t>
            </w:r>
            <w:proofErr w:type="spellEnd"/>
            <w:r w:rsidR="00325BCF">
              <w:rPr>
                <w:b w:val="0"/>
              </w:rPr>
              <w:t xml:space="preserve">, </w:t>
            </w:r>
            <w:proofErr w:type="spellStart"/>
            <w:r w:rsidRPr="004621A2">
              <w:rPr>
                <w:b w:val="0"/>
              </w:rPr>
              <w:t>datasetType</w:t>
            </w:r>
            <w:proofErr w:type="spellEnd"/>
            <w:r w:rsidRPr="004621A2">
              <w:rPr>
                <w:b w:val="0"/>
              </w:rPr>
              <w:t>,</w:t>
            </w:r>
            <w:r>
              <w:rPr>
                <w:b w:val="0"/>
              </w:rPr>
              <w:t xml:space="preserve"> </w:t>
            </w:r>
            <w:proofErr w:type="spellStart"/>
            <w:r>
              <w:rPr>
                <w:b w:val="0"/>
              </w:rPr>
              <w:t>dateValue</w:t>
            </w:r>
            <w:proofErr w:type="spellEnd"/>
            <w:r>
              <w:rPr>
                <w:b w:val="0"/>
              </w:rPr>
              <w:t>,</w:t>
            </w:r>
            <w:r w:rsidRPr="004621A2">
              <w:rPr>
                <w:b w:val="0"/>
              </w:rPr>
              <w:t xml:space="preserve"> </w:t>
            </w:r>
            <w:r w:rsidR="00BB6F31" w:rsidRPr="004621A2">
              <w:rPr>
                <w:b w:val="0"/>
              </w:rPr>
              <w:t>error,</w:t>
            </w:r>
            <w:r w:rsidRPr="004621A2">
              <w:rPr>
                <w:b w:val="0"/>
              </w:rPr>
              <w:t xml:space="preserve"> </w:t>
            </w:r>
            <w:proofErr w:type="spellStart"/>
            <w:r w:rsidRPr="004621A2">
              <w:rPr>
                <w:b w:val="0"/>
              </w:rPr>
              <w:t>evidenceTypology</w:t>
            </w:r>
            <w:proofErr w:type="spellEnd"/>
            <w:r w:rsidRPr="004621A2">
              <w:rPr>
                <w:b w:val="0"/>
              </w:rPr>
              <w:t xml:space="preserve">, </w:t>
            </w:r>
            <w:proofErr w:type="spellStart"/>
            <w:r w:rsidR="00325BCF">
              <w:rPr>
                <w:b w:val="0"/>
              </w:rPr>
              <w:t>hasPeriodValue</w:t>
            </w:r>
            <w:proofErr w:type="spellEnd"/>
            <w:r w:rsidR="00325BCF">
              <w:rPr>
                <w:b w:val="0"/>
              </w:rPr>
              <w:t xml:space="preserve">, </w:t>
            </w:r>
            <w:proofErr w:type="spellStart"/>
            <w:r>
              <w:rPr>
                <w:b w:val="0"/>
              </w:rPr>
              <w:t>identifierValue</w:t>
            </w:r>
            <w:proofErr w:type="spellEnd"/>
            <w:r>
              <w:rPr>
                <w:b w:val="0"/>
              </w:rPr>
              <w:t xml:space="preserve">, </w:t>
            </w:r>
            <w:proofErr w:type="spellStart"/>
            <w:r>
              <w:rPr>
                <w:b w:val="0"/>
              </w:rPr>
              <w:t>indicatorValue</w:t>
            </w:r>
            <w:proofErr w:type="spellEnd"/>
            <w:r>
              <w:rPr>
                <w:b w:val="0"/>
              </w:rPr>
              <w:t xml:space="preserve">, </w:t>
            </w:r>
            <w:proofErr w:type="spellStart"/>
            <w:r>
              <w:rPr>
                <w:b w:val="0"/>
              </w:rPr>
              <w:t>measureValue</w:t>
            </w:r>
            <w:proofErr w:type="spellEnd"/>
            <w:r>
              <w:rPr>
                <w:b w:val="0"/>
              </w:rPr>
              <w:t xml:space="preserve">, </w:t>
            </w:r>
            <w:proofErr w:type="spellStart"/>
            <w:r>
              <w:rPr>
                <w:b w:val="0"/>
              </w:rPr>
              <w:t>numericValue</w:t>
            </w:r>
            <w:proofErr w:type="spellEnd"/>
            <w:r>
              <w:rPr>
                <w:b w:val="0"/>
              </w:rPr>
              <w:t xml:space="preserve">, </w:t>
            </w:r>
            <w:proofErr w:type="spellStart"/>
            <w:r>
              <w:rPr>
                <w:b w:val="0"/>
              </w:rPr>
              <w:t>quantityValue</w:t>
            </w:r>
            <w:proofErr w:type="spellEnd"/>
            <w:r>
              <w:rPr>
                <w:b w:val="0"/>
              </w:rPr>
              <w:t xml:space="preserve">, </w:t>
            </w:r>
            <w:proofErr w:type="spellStart"/>
            <w:r>
              <w:rPr>
                <w:b w:val="0"/>
              </w:rPr>
              <w:t>textValue</w:t>
            </w:r>
            <w:proofErr w:type="spellEnd"/>
            <w:r>
              <w:rPr>
                <w:b w:val="0"/>
              </w:rPr>
              <w:t xml:space="preserve">, </w:t>
            </w:r>
            <w:proofErr w:type="spellStart"/>
            <w:r>
              <w:rPr>
                <w:b w:val="0"/>
              </w:rPr>
              <w:t>timeValue</w:t>
            </w:r>
            <w:proofErr w:type="spellEnd"/>
            <w:r>
              <w:rPr>
                <w:b w:val="0"/>
              </w:rPr>
              <w:t xml:space="preserve">, </w:t>
            </w:r>
            <w:proofErr w:type="spellStart"/>
            <w:r w:rsidR="00325BCF">
              <w:rPr>
                <w:b w:val="0"/>
              </w:rPr>
              <w:t>uriValue</w:t>
            </w:r>
            <w:proofErr w:type="spellEnd"/>
            <w:r w:rsidR="00325BCF">
              <w:rPr>
                <w:b w:val="0"/>
              </w:rPr>
              <w:t xml:space="preserve">, </w:t>
            </w:r>
            <w:r w:rsidRPr="004621A2">
              <w:rPr>
                <w:b w:val="0"/>
              </w:rPr>
              <w:t xml:space="preserve">weight, </w:t>
            </w:r>
            <w:proofErr w:type="spellStart"/>
            <w:r w:rsidRPr="004621A2">
              <w:rPr>
                <w:b w:val="0"/>
              </w:rPr>
              <w:t>weigthingConsiderationDescription</w:t>
            </w:r>
            <w:proofErr w:type="spellEnd"/>
            <w:r w:rsidRPr="004621A2">
              <w:rPr>
                <w:b w:val="0"/>
              </w:rPr>
              <w:t xml:space="preserve">, </w:t>
            </w:r>
            <w:proofErr w:type="spellStart"/>
            <w:r w:rsidRPr="004621A2">
              <w:rPr>
                <w:b w:val="0"/>
              </w:rPr>
              <w:t>weightingType</w:t>
            </w:r>
            <w:proofErr w:type="spellEnd"/>
            <w:r w:rsidRPr="004621A2">
              <w:rPr>
                <w:b w:val="0"/>
              </w:rPr>
              <w:t>,</w:t>
            </w:r>
          </w:p>
        </w:tc>
      </w:tr>
    </w:tbl>
    <w:p w14:paraId="16305F45" w14:textId="77777777" w:rsidR="00BB6F31" w:rsidRDefault="00BB6F31" w:rsidP="00BB6F31">
      <w:pPr>
        <w:pStyle w:val="Text2"/>
      </w:pPr>
    </w:p>
    <w:tbl>
      <w:tblPr>
        <w:tblStyle w:val="GridTable4-Accent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proofErr w:type="gramStart"/>
            <w:r>
              <w:rPr>
                <w:b w:val="0"/>
              </w:rPr>
              <w:t>i</w:t>
            </w:r>
            <w:r w:rsidR="00BB6F31" w:rsidRPr="00F367D0">
              <w:rPr>
                <w:b w:val="0"/>
              </w:rPr>
              <w:t>d</w:t>
            </w:r>
            <w:proofErr w:type="gramEnd"/>
            <w:r w:rsidR="00BB6F31" w:rsidRPr="00F367D0">
              <w:rPr>
                <w:b w:val="0"/>
              </w:rPr>
              <w:t xml:space="preserve">, name, description, </w:t>
            </w:r>
            <w:proofErr w:type="spellStart"/>
            <w:r>
              <w:rPr>
                <w:b w:val="0"/>
              </w:rPr>
              <w:t>endDate</w:t>
            </w:r>
            <w:proofErr w:type="spellEnd"/>
            <w:r>
              <w:rPr>
                <w:b w:val="0"/>
              </w:rPr>
              <w:t xml:space="preserve">, </w:t>
            </w:r>
            <w:proofErr w:type="spellStart"/>
            <w:r>
              <w:rPr>
                <w:b w:val="0"/>
              </w:rPr>
              <w:t>endTime</w:t>
            </w:r>
            <w:proofErr w:type="spellEnd"/>
            <w:r>
              <w:rPr>
                <w:b w:val="0"/>
              </w:rPr>
              <w:t xml:space="preserve">, </w:t>
            </w:r>
            <w:proofErr w:type="spellStart"/>
            <w:r>
              <w:rPr>
                <w:b w:val="0"/>
              </w:rPr>
              <w:t>durationMeasure</w:t>
            </w:r>
            <w:proofErr w:type="spellEnd"/>
            <w:r>
              <w:rPr>
                <w:b w:val="0"/>
              </w:rPr>
              <w:t xml:space="preserve">, </w:t>
            </w:r>
            <w:proofErr w:type="spellStart"/>
            <w:r w:rsidR="004621A2" w:rsidRPr="00F367D0">
              <w:rPr>
                <w:b w:val="0"/>
              </w:rPr>
              <w:t>QName</w:t>
            </w:r>
            <w:proofErr w:type="spellEnd"/>
            <w:r w:rsidR="004621A2" w:rsidRPr="00F367D0">
              <w:rPr>
                <w:b w:val="0"/>
              </w:rPr>
              <w:t xml:space="preserve">, </w:t>
            </w:r>
            <w:proofErr w:type="spellStart"/>
            <w:r>
              <w:rPr>
                <w:b w:val="0"/>
              </w:rPr>
              <w:t>startDate</w:t>
            </w:r>
            <w:proofErr w:type="spellEnd"/>
            <w:r>
              <w:rPr>
                <w:b w:val="0"/>
              </w:rPr>
              <w:t xml:space="preserve">, </w:t>
            </w:r>
            <w:proofErr w:type="spellStart"/>
            <w:r>
              <w:rPr>
                <w:b w:val="0"/>
              </w:rPr>
              <w:t>startTime</w:t>
            </w:r>
            <w:proofErr w:type="spellEnd"/>
            <w:r>
              <w:rPr>
                <w:b w:val="0"/>
              </w:rPr>
              <w:t xml:space="preserv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Heading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425898">
      <w:pPr>
        <w:pStyle w:val="Text1"/>
        <w:numPr>
          <w:ilvl w:val="0"/>
          <w:numId w:val="22"/>
        </w:numPr>
      </w:pPr>
      <w:r w:rsidRPr="00070DD3">
        <w:rPr>
          <w:b/>
          <w:u w:val="single"/>
        </w:rPr>
        <w:t>Class tables</w:t>
      </w:r>
      <w:r w:rsidR="00B93A0A">
        <w:t xml:space="preserve">: </w:t>
      </w:r>
    </w:p>
    <w:p w14:paraId="08657B25" w14:textId="5F60A884" w:rsidR="00B93A0A" w:rsidRDefault="00B93A0A" w:rsidP="0042589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FootnoteReference"/>
        </w:rPr>
        <w:footnoteReference w:id="2"/>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Pr>
          <w:i/>
        </w:rPr>
        <w:instrText xml:space="preserve"> \* MERGEFORMAT </w:instrText>
      </w:r>
      <w:r w:rsidR="00D90802" w:rsidRPr="00D90802">
        <w:rPr>
          <w:i/>
        </w:rPr>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Pr>
          <w:i/>
        </w:rPr>
        <w:instrText xml:space="preserve"> \* MERGEFORMAT </w:instrText>
      </w:r>
      <w:r w:rsidR="00D90802" w:rsidRPr="00D90802">
        <w:rPr>
          <w:i/>
        </w:rPr>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425898">
      <w:pPr>
        <w:pStyle w:val="Text1"/>
        <w:numPr>
          <w:ilvl w:val="1"/>
          <w:numId w:val="22"/>
        </w:numPr>
      </w:pPr>
      <w:r>
        <w:rPr>
          <w:b/>
        </w:rPr>
        <w:t>URI</w:t>
      </w:r>
      <w:r w:rsidR="00B93A0A">
        <w:t xml:space="preserve">: </w:t>
      </w:r>
      <w:r>
        <w:t>the URI and the term assigned to the entity as defined in the CCCEV namespace</w:t>
      </w:r>
      <w:r w:rsidR="00B93A0A">
        <w:t xml:space="preserve">. This term represents the class in any artefact, e.g. in the conceptual representation (e.g. UML diagrams), the logic design (e.g. RDF-based </w:t>
      </w:r>
      <w:proofErr w:type="spellStart"/>
      <w:r w:rsidR="00B93A0A">
        <w:t>TBoxes</w:t>
      </w:r>
      <w:proofErr w:type="spellEnd"/>
      <w:r w:rsidR="00B93A0A">
        <w:t xml:space="preserve">, XSD and JSON schemas, E/R designs, etc.), the implementation (e.g. Knowledge Bases, XML and JSON instances, RDBMS or NoSQL </w:t>
      </w:r>
      <w:proofErr w:type="spellStart"/>
      <w:r w:rsidR="00B93A0A">
        <w:t>dabatabases</w:t>
      </w:r>
      <w:proofErr w:type="spellEnd"/>
      <w:r w:rsidR="00B93A0A">
        <w:t xml:space="preserve">, etc.), or in validation solutions (e.g. SHCL shapes, </w:t>
      </w:r>
      <w:proofErr w:type="spellStart"/>
      <w:r w:rsidR="00B93A0A">
        <w:t>Schematron</w:t>
      </w:r>
      <w:proofErr w:type="spellEnd"/>
      <w:r w:rsidR="00B93A0A">
        <w:t xml:space="preserve"> and SVRL schemas and reports, other).</w:t>
      </w:r>
    </w:p>
    <w:p w14:paraId="4A2E8158" w14:textId="32EDEEFC" w:rsidR="00B93A0A" w:rsidRDefault="004B7A3A" w:rsidP="0042589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42589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425898">
      <w:pPr>
        <w:pStyle w:val="Text1"/>
        <w:numPr>
          <w:ilvl w:val="1"/>
          <w:numId w:val="22"/>
        </w:numPr>
      </w:pPr>
      <w:r>
        <w:rPr>
          <w:b/>
        </w:rPr>
        <w:lastRenderedPageBreak/>
        <w:t>Superclass of</w:t>
      </w:r>
      <w:r w:rsidR="00A30007">
        <w:t xml:space="preserve">: </w:t>
      </w:r>
      <w:r>
        <w:t xml:space="preserve">the </w:t>
      </w:r>
      <w:r w:rsidR="00A30007">
        <w:t>descendant specialisations of this class;</w:t>
      </w:r>
    </w:p>
    <w:p w14:paraId="2AD32A15" w14:textId="4F73092A" w:rsidR="003473E6" w:rsidRDefault="003473E6" w:rsidP="00425898">
      <w:pPr>
        <w:pStyle w:val="Text1"/>
        <w:numPr>
          <w:ilvl w:val="1"/>
          <w:numId w:val="22"/>
        </w:numPr>
      </w:pPr>
      <w:r w:rsidRPr="003473E6">
        <w:rPr>
          <w:b/>
        </w:rPr>
        <w:t>Comments</w:t>
      </w:r>
      <w:r>
        <w:t>: additional information related to the interpretation, design or usage of the class.</w:t>
      </w:r>
    </w:p>
    <w:p w14:paraId="2DDFD5ED" w14:textId="55C9FA50" w:rsidR="00070DD3" w:rsidRDefault="00070DD3" w:rsidP="00425898">
      <w:pPr>
        <w:pStyle w:val="Text1"/>
        <w:numPr>
          <w:ilvl w:val="0"/>
          <w:numId w:val="22"/>
        </w:numPr>
      </w:pPr>
      <w:r w:rsidRPr="00070DD3">
        <w:rPr>
          <w:b/>
          <w:u w:val="single"/>
        </w:rPr>
        <w:t>Properties tables</w:t>
      </w:r>
      <w:r>
        <w:t>:</w:t>
      </w:r>
    </w:p>
    <w:p w14:paraId="46B2E86F" w14:textId="7BB90E7C" w:rsidR="00070DD3" w:rsidRDefault="00070DD3" w:rsidP="0042589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42589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Pr>
          <w:i/>
        </w:rPr>
        <w:instrText xml:space="preserve"> \* MERGEFORMAT </w:instrText>
      </w:r>
      <w:r w:rsidR="001D215F" w:rsidRPr="001D215F">
        <w:rPr>
          <w:i/>
        </w:rPr>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Pr>
          <w:i/>
        </w:rPr>
        <w:instrText xml:space="preserve"> \* MERGEFORMAT </w:instrText>
      </w:r>
      <w:r w:rsidR="001D215F" w:rsidRPr="001D215F">
        <w:rPr>
          <w:i/>
        </w:rPr>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425898">
      <w:pPr>
        <w:pStyle w:val="Text1"/>
        <w:numPr>
          <w:ilvl w:val="1"/>
          <w:numId w:val="22"/>
        </w:numPr>
      </w:pPr>
      <w:r>
        <w:rPr>
          <w:b/>
        </w:rPr>
        <w:t>Range</w:t>
      </w:r>
      <w:r w:rsidRPr="00367D9B">
        <w:t>:</w:t>
      </w:r>
      <w:r>
        <w:t xml:space="preserve"> the value of the property (e.g. the instance of the literal(s) or the class(</w:t>
      </w:r>
      <w:proofErr w:type="spellStart"/>
      <w:r>
        <w:t>es</w:t>
      </w:r>
      <w:proofErr w:type="spellEnd"/>
      <w:r>
        <w:t>) associated to the domain via the property)</w:t>
      </w:r>
      <w:r w:rsidR="00D90802">
        <w:rPr>
          <w:rStyle w:val="FootnoteReference"/>
        </w:rPr>
        <w:footnoteReference w:id="3"/>
      </w:r>
      <w:r w:rsidR="00A30007">
        <w:t>;</w:t>
      </w:r>
    </w:p>
    <w:p w14:paraId="42EFD463" w14:textId="05EBB7E3" w:rsidR="003473E6" w:rsidRDefault="003473E6" w:rsidP="0042589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w:t>
      </w:r>
      <w:proofErr w:type="spellStart"/>
      <w:r>
        <w:t>eIDAS</w:t>
      </w:r>
      <w:proofErr w:type="spellEnd"/>
      <w:r>
        <w:t xml:space="preserve">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Pr>
          <w:i/>
        </w:rPr>
        <w:instrText xml:space="preserve"> \* MERGEFORMAT </w:instrText>
      </w:r>
      <w:r w:rsidRPr="003473E6">
        <w:rPr>
          <w:i/>
        </w:rPr>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 MERGEFORMAT </w:instrText>
      </w:r>
      <w:r w:rsidRPr="000A5A44">
        <w:rPr>
          <w:i/>
        </w:rPr>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Pr>
          <w:i/>
        </w:rPr>
        <w:instrText xml:space="preserve"> \* MERGEFORMAT </w:instrText>
      </w:r>
      <w:r w:rsidRPr="003473E6">
        <w:rPr>
          <w:i/>
        </w:rPr>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Pr>
          <w:i/>
        </w:rPr>
        <w:instrText xml:space="preserve"> \* MERGEFORMAT </w:instrText>
      </w:r>
      <w:r w:rsidRPr="003473E6">
        <w:rPr>
          <w:i/>
        </w:rPr>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425898">
      <w:pPr>
        <w:pStyle w:val="Text1"/>
        <w:numPr>
          <w:ilvl w:val="1"/>
          <w:numId w:val="22"/>
        </w:numPr>
      </w:pPr>
      <w:proofErr w:type="spellStart"/>
      <w:r>
        <w:rPr>
          <w:b/>
        </w:rPr>
        <w:t>Su</w:t>
      </w:r>
      <w:r w:rsidR="00CD26B8">
        <w:rPr>
          <w:b/>
        </w:rPr>
        <w:t>perproperty</w:t>
      </w:r>
      <w:proofErr w:type="spellEnd"/>
      <w:r w:rsidR="00CD26B8">
        <w:rPr>
          <w:b/>
        </w:rPr>
        <w:t xml:space="preserve"> of</w:t>
      </w:r>
      <w:r w:rsidRPr="00A30007">
        <w:t>:</w:t>
      </w:r>
      <w:r>
        <w:t xml:space="preserve"> descendant specialisations of this property;</w:t>
      </w:r>
    </w:p>
    <w:p w14:paraId="6964CBAB" w14:textId="6A170DF4" w:rsidR="00CD26B8" w:rsidRDefault="00CD26B8" w:rsidP="0042589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FootnoteReference"/>
        </w:rPr>
        <w:footnoteReference w:id="4"/>
      </w:r>
      <w:r w:rsidR="005E6430">
        <w:t>.</w:t>
      </w:r>
    </w:p>
    <w:p w14:paraId="5052FF70" w14:textId="1B9A7406" w:rsidR="00257EB4" w:rsidRPr="00CD26B8" w:rsidRDefault="00257EB4" w:rsidP="0042589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425898">
      <w:pPr>
        <w:pStyle w:val="Text1"/>
        <w:numPr>
          <w:ilvl w:val="1"/>
          <w:numId w:val="22"/>
        </w:numPr>
      </w:pPr>
      <w:r>
        <w:rPr>
          <w:b/>
        </w:rPr>
        <w:lastRenderedPageBreak/>
        <w:t>Cardinality</w:t>
      </w:r>
      <w:r w:rsidRPr="00367D9B">
        <w:t>:</w:t>
      </w:r>
      <w:r w:rsidR="00D90802">
        <w:t xml:space="preserve"> the default repeatability and optionality of the property range value. Notice that the cardinalities defined for the CCCEV are all “flexible”, in the sense that they do not 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Pr>
          <w:i/>
        </w:rPr>
        <w:instrText xml:space="preserve"> \* MERGEFORMAT </w:instrText>
      </w:r>
      <w:r w:rsidR="00D90802" w:rsidRPr="001D215F">
        <w:rPr>
          <w:i/>
        </w:rPr>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Pr>
          <w:i/>
        </w:rPr>
        <w:instrText xml:space="preserve"> \* MERGEFORMAT </w:instrText>
      </w:r>
      <w:r w:rsidR="00D90802" w:rsidRPr="001D215F">
        <w:rPr>
          <w:i/>
        </w:rPr>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42589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Heading2"/>
      </w:pPr>
      <w:bookmarkStart w:id="190" w:name="_Class:_Requirement"/>
      <w:bookmarkStart w:id="191" w:name="_Toc39402670"/>
      <w:bookmarkStart w:id="192" w:name="_Toc39402729"/>
      <w:bookmarkStart w:id="193" w:name="_Toc31718130"/>
      <w:bookmarkEnd w:id="190"/>
      <w:r>
        <w:t xml:space="preserve">Common </w:t>
      </w:r>
      <w:r w:rsidR="00A62EF3">
        <w:t xml:space="preserve">Basic </w:t>
      </w:r>
      <w:r>
        <w:t>Properties</w:t>
      </w:r>
      <w:bookmarkEnd w:id="191"/>
      <w:bookmarkEnd w:id="192"/>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Heading3"/>
      </w:pPr>
      <w:bookmarkStart w:id="194" w:name="PropertyID"/>
      <w:bookmarkStart w:id="195" w:name="_Toc39402671"/>
      <w:bookmarkEnd w:id="194"/>
      <w:r w:rsidRPr="00FC0D57">
        <w:t xml:space="preserve">Property: </w:t>
      </w:r>
      <w:proofErr w:type="spellStart"/>
      <w:r>
        <w:t>cbc</w:t>
      </w:r>
      <w:proofErr w:type="gramStart"/>
      <w:r>
        <w:t>:id</w:t>
      </w:r>
      <w:bookmarkEnd w:id="195"/>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cbc:id</w:t>
            </w:r>
            <w:proofErr w:type="spellEnd"/>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16" w:anchor="id" w:history="1">
              <w:r w:rsidR="004E0C13" w:rsidRPr="008948F7">
                <w:rPr>
                  <w:rStyle w:val="Hyperlink"/>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unique value, in the context of use, assigned to the instance of this property or to one of its </w:t>
            </w:r>
            <w:proofErr w:type="spellStart"/>
            <w:r>
              <w:t>subproperties</w:t>
            </w:r>
            <w:proofErr w:type="spellEnd"/>
            <w:r>
              <w:t>.</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cbc:Identifier</w:t>
            </w:r>
            <w:proofErr w:type="spellEnd"/>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w:t>
            </w:r>
            <w:proofErr w:type="spellStart"/>
            <w:r>
              <w:t>cbc</w:t>
            </w:r>
            <w:proofErr w:type="gramStart"/>
            <w:r>
              <w:t>:Identifier</w:t>
            </w:r>
            <w:proofErr w:type="spellEnd"/>
            <w:proofErr w:type="gramEnd"/>
            <w:r>
              <w:t xml:space="preserve">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proofErr w:type="spellStart"/>
            <w:r w:rsidRPr="00B2545C">
              <w:rPr>
                <w:rFonts w:ascii="Courier New" w:hAnsi="Courier New" w:cs="Courier New"/>
                <w:i/>
                <w:sz w:val="20"/>
              </w:rPr>
              <w:t>cbc</w:t>
            </w:r>
            <w:proofErr w:type="gramStart"/>
            <w:r w:rsidRPr="00B2545C">
              <w:rPr>
                <w:rFonts w:ascii="Courier New" w:hAnsi="Courier New" w:cs="Courier New"/>
                <w:i/>
                <w:sz w:val="20"/>
              </w:rPr>
              <w:t>:Identifier</w:t>
            </w:r>
            <w:proofErr w:type="spellEnd"/>
            <w:proofErr w:type="gramEnd"/>
            <w:r>
              <w:t xml:space="preserve"> class is an </w:t>
            </w:r>
            <w:proofErr w:type="spellStart"/>
            <w:r w:rsidRPr="00B2545C">
              <w:rPr>
                <w:rFonts w:ascii="Courier New" w:hAnsi="Courier New" w:cs="Courier New"/>
                <w:i/>
                <w:sz w:val="20"/>
              </w:rPr>
              <w:t>xsd:normalizedString</w:t>
            </w:r>
            <w:proofErr w:type="spellEnd"/>
            <w:r>
              <w:t>.</w:t>
            </w:r>
          </w:p>
        </w:tc>
      </w:tr>
    </w:tbl>
    <w:p w14:paraId="26AAFE2E" w14:textId="77777777" w:rsidR="004E0C13" w:rsidRPr="00FC0D57" w:rsidRDefault="004E0C13" w:rsidP="004E0C13">
      <w:pPr>
        <w:pStyle w:val="Heading3"/>
      </w:pPr>
      <w:bookmarkStart w:id="196" w:name="_Property:_cbc:name"/>
      <w:bookmarkStart w:id="197" w:name="PropertyName"/>
      <w:bookmarkStart w:id="198" w:name="_Toc39402672"/>
      <w:bookmarkEnd w:id="196"/>
      <w:bookmarkEnd w:id="197"/>
      <w:r w:rsidRPr="00FC0D57">
        <w:lastRenderedPageBreak/>
        <w:t xml:space="preserve">Property: </w:t>
      </w:r>
      <w:proofErr w:type="spellStart"/>
      <w:r w:rsidRPr="00FC0D57">
        <w:t>c</w:t>
      </w:r>
      <w:r>
        <w:t>bc</w:t>
      </w:r>
      <w:proofErr w:type="gramStart"/>
      <w:r>
        <w:t>:name</w:t>
      </w:r>
      <w:bookmarkEnd w:id="198"/>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cbc:name</w:t>
            </w:r>
            <w:proofErr w:type="spellEnd"/>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17" w:anchor="name" w:history="1">
              <w:r w:rsidR="004E0C13" w:rsidRPr="008948F7">
                <w:rPr>
                  <w:rStyle w:val="Hyperlink"/>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cbc:Name</w:t>
            </w:r>
            <w:proofErr w:type="spellEnd"/>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:Name</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357E6FF0" w14:textId="77777777" w:rsidR="004E0C13" w:rsidRPr="00FC0D57" w:rsidRDefault="004E0C13" w:rsidP="004E0C13">
      <w:pPr>
        <w:pStyle w:val="Heading3"/>
      </w:pPr>
      <w:bookmarkStart w:id="199" w:name="_Property:_cbc:description"/>
      <w:bookmarkStart w:id="200" w:name="PropertyDescription"/>
      <w:bookmarkStart w:id="201" w:name="_Toc39402673"/>
      <w:bookmarkEnd w:id="199"/>
      <w:bookmarkEnd w:id="200"/>
      <w:r w:rsidRPr="00FC0D57">
        <w:t xml:space="preserve">Property: </w:t>
      </w:r>
      <w:proofErr w:type="spellStart"/>
      <w:r w:rsidRPr="00FC0D57">
        <w:t>c</w:t>
      </w:r>
      <w:r>
        <w:t>bc</w:t>
      </w:r>
      <w:proofErr w:type="gramStart"/>
      <w:r>
        <w:t>:description</w:t>
      </w:r>
      <w:bookmarkEnd w:id="201"/>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cbc:description</w:t>
            </w:r>
            <w:proofErr w:type="spellEnd"/>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18" w:anchor="description" w:history="1">
              <w:r w:rsidR="004E0C13" w:rsidRPr="008948F7">
                <w:rPr>
                  <w:rStyle w:val="Hyperlink"/>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4D4A8D" w:rsidRDefault="004E0C13" w:rsidP="00F97C97">
            <w:pPr>
              <w:pStyle w:val="Text2"/>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4D4A8D">
              <w:rPr>
                <w:rFonts w:ascii="Courier New" w:hAnsi="Courier New" w:cs="Courier New"/>
                <w:i/>
                <w:sz w:val="20"/>
              </w:rPr>
              <w:t>cbc:Description</w:t>
            </w:r>
            <w:proofErr w:type="spellEnd"/>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lastRenderedPageBreak/>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Description</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of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236D6C09" w14:textId="77777777" w:rsidR="004E0C13" w:rsidRPr="00FC0D57" w:rsidRDefault="004E0C13" w:rsidP="004E0C13">
      <w:pPr>
        <w:pStyle w:val="Heading3"/>
      </w:pPr>
      <w:bookmarkStart w:id="202" w:name="_Property:_cbc:type"/>
      <w:bookmarkStart w:id="203" w:name="PropertyType"/>
      <w:bookmarkStart w:id="204" w:name="_Toc39402674"/>
      <w:bookmarkEnd w:id="202"/>
      <w:bookmarkEnd w:id="203"/>
      <w:r w:rsidRPr="00FC0D57">
        <w:lastRenderedPageBreak/>
        <w:t xml:space="preserve">Property: </w:t>
      </w:r>
      <w:proofErr w:type="spellStart"/>
      <w:r w:rsidRPr="00FC0D57">
        <w:t>c</w:t>
      </w:r>
      <w:r>
        <w:t>bc</w:t>
      </w:r>
      <w:proofErr w:type="gramStart"/>
      <w:r>
        <w:t>:type</w:t>
      </w:r>
      <w:bookmarkEnd w:id="204"/>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cbc:type</w:t>
            </w:r>
            <w:proofErr w:type="spellEnd"/>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19" w:anchor="type" w:history="1">
              <w:r w:rsidR="004E0C13" w:rsidRPr="008948F7">
                <w:rPr>
                  <w:rStyle w:val="Hyperlink"/>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The classification system is normally a controlled vocabulary (e.g. </w:t>
            </w:r>
            <w:proofErr w:type="gramStart"/>
            <w:r>
              <w:t xml:space="preserve">a </w:t>
            </w:r>
            <w:proofErr w:type="spellStart"/>
            <w:r>
              <w:t>codelist</w:t>
            </w:r>
            <w:proofErr w:type="spellEnd"/>
            <w:proofErr w:type="gramEnd"/>
            <w:r>
              <w:t xml:space="preserve">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cbc:Code</w:t>
            </w:r>
            <w:proofErr w:type="spellEnd"/>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class is an </w:t>
            </w:r>
            <w:proofErr w:type="spellStart"/>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proofErr w:type="spellEnd"/>
            <w:r>
              <w:t xml:space="preserve">, which has been extended with the CCT and the assurance level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recommendation is to use SKOS or SKOS-XL based controlled vocabularies for the RDF-based serialisations and OASIS </w:t>
            </w:r>
            <w:proofErr w:type="spellStart"/>
            <w:r>
              <w:t>Genericode</w:t>
            </w:r>
            <w:proofErr w:type="spellEnd"/>
            <w:r>
              <w:t xml:space="preserve"> 1.0 </w:t>
            </w:r>
            <w:proofErr w:type="spellStart"/>
            <w:r>
              <w:t>codelists</w:t>
            </w:r>
            <w:proofErr w:type="spellEnd"/>
            <w:r>
              <w:t xml:space="preserve"> for the XML serialisations.</w:t>
            </w:r>
          </w:p>
        </w:tc>
      </w:tr>
    </w:tbl>
    <w:p w14:paraId="5E7DA5CB" w14:textId="1B14B6FD" w:rsidR="003951D6" w:rsidRDefault="003951D6" w:rsidP="003951D6">
      <w:pPr>
        <w:pStyle w:val="Heading3"/>
      </w:pPr>
      <w:bookmarkStart w:id="205" w:name="PropertyQName"/>
      <w:bookmarkStart w:id="206" w:name="_Toc39402675"/>
      <w:bookmarkEnd w:id="205"/>
      <w:r>
        <w:lastRenderedPageBreak/>
        <w:t xml:space="preserve">Property </w:t>
      </w:r>
      <w:proofErr w:type="spellStart"/>
      <w:r>
        <w:t>cbc</w:t>
      </w:r>
      <w:proofErr w:type="gramStart"/>
      <w:r>
        <w:t>:qName</w:t>
      </w:r>
      <w:bookmarkEnd w:id="206"/>
      <w:proofErr w:type="spellEnd"/>
      <w:proofErr w:type="gramEnd"/>
    </w:p>
    <w:tbl>
      <w:tblPr>
        <w:tblStyle w:val="GridTable4-Accent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0268A559" w:rsidR="003951D6" w:rsidRPr="00FC0D57" w:rsidRDefault="003951D6" w:rsidP="004C2E2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w:t>
            </w:r>
            <w:r w:rsidR="004C2E24">
              <w:t>q</w:t>
            </w:r>
            <w:r>
              <w:t>Name</w:t>
            </w:r>
            <w:proofErr w:type="spellEnd"/>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7B206A" w:rsidP="003951D6">
            <w:pPr>
              <w:pStyle w:val="Text2"/>
              <w:cnfStyle w:val="000000000000" w:firstRow="0" w:lastRow="0" w:firstColumn="0" w:lastColumn="0" w:oddVBand="0" w:evenVBand="0" w:oddHBand="0" w:evenHBand="0" w:firstRowFirstColumn="0" w:firstRowLastColumn="0" w:lastRowFirstColumn="0" w:lastRowLastColumn="0"/>
            </w:pPr>
            <w:hyperlink r:id="rId20" w:anchor="qName" w:history="1">
              <w:r w:rsidR="003951D6" w:rsidRPr="008948F7">
                <w:rPr>
                  <w:rStyle w:val="Hyperlink"/>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180945" w14:textId="15C320D8" w:rsidR="003951D6" w:rsidRDefault="009265C7" w:rsidP="009265C7">
            <w:pPr>
              <w:pStyle w:val="Text3"/>
              <w:cnfStyle w:val="000000100000" w:firstRow="0" w:lastRow="0" w:firstColumn="0" w:lastColumn="0" w:oddVBand="0" w:evenVBand="0" w:oddHBand="1" w:evenHBand="0" w:firstRowFirstColumn="0" w:firstRowLastColumn="0" w:lastRowFirstColumn="0" w:lastRowLastColumn="0"/>
            </w:pPr>
            <w:r>
              <w:t>Standing for ‘qualified name’</w:t>
            </w:r>
            <w:r w:rsidR="004D4A8D">
              <w:t>. M</w:t>
            </w:r>
            <w:r>
              <w:t>echanism used to identify concisely and unambiguously an entity, i.e. a class or a property.</w:t>
            </w:r>
          </w:p>
          <w:p w14:paraId="27939EB7" w14:textId="77777777" w:rsidR="009265C7" w:rsidRDefault="009265C7" w:rsidP="009265C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14E5803D" w14:textId="77777777" w:rsidR="009265C7" w:rsidRDefault="009265C7" w:rsidP="004C2E24">
            <w:pPr>
              <w:pStyle w:val="Text3"/>
              <w:cnfStyle w:val="000000100000" w:firstRow="0" w:lastRow="0" w:firstColumn="0" w:lastColumn="0" w:oddVBand="0" w:evenVBand="0" w:oddHBand="1" w:evenHBand="0" w:firstRowFirstColumn="0" w:firstRowLastColumn="0" w:lastRowFirstColumn="0" w:lastRowLastColumn="0"/>
            </w:pPr>
            <w:r>
              <w:t>Qualified names are pairs of {namespace URI, entity local name}</w:t>
            </w:r>
            <w:r w:rsidR="004C2E24">
              <w:t xml:space="preserve"> where the namespace URI is usually replaced by a ‘</w:t>
            </w:r>
            <w:r w:rsidR="004C2E24" w:rsidRPr="004C2E24">
              <w:rPr>
                <w:rFonts w:ascii="Courier New" w:hAnsi="Courier New" w:cs="Courier New"/>
                <w:i/>
                <w:sz w:val="20"/>
              </w:rPr>
              <w:t>prefix</w:t>
            </w:r>
            <w:r w:rsidR="004C2E24">
              <w:t xml:space="preserve">’, as in </w:t>
            </w:r>
            <w:proofErr w:type="spellStart"/>
            <w:r w:rsidR="004C2E24" w:rsidRPr="004C2E24">
              <w:rPr>
                <w:rFonts w:ascii="Courier New" w:hAnsi="Courier New" w:cs="Courier New"/>
                <w:i/>
                <w:sz w:val="20"/>
              </w:rPr>
              <w:t>cccev</w:t>
            </w:r>
            <w:proofErr w:type="gramStart"/>
            <w:r w:rsidR="004C2E24" w:rsidRPr="004C2E24">
              <w:rPr>
                <w:rFonts w:ascii="Courier New" w:hAnsi="Courier New" w:cs="Courier New"/>
                <w:i/>
                <w:sz w:val="20"/>
              </w:rPr>
              <w:t>:Criterion</w:t>
            </w:r>
            <w:proofErr w:type="spellEnd"/>
            <w:proofErr w:type="gramEnd"/>
            <w:r w:rsidR="004C2E24">
              <w:t xml:space="preserve">, </w:t>
            </w:r>
            <w:proofErr w:type="spellStart"/>
            <w:r w:rsidR="004C2E24">
              <w:rPr>
                <w:rFonts w:ascii="Courier New" w:hAnsi="Courier New" w:cs="Courier New"/>
                <w:i/>
                <w:sz w:val="20"/>
              </w:rPr>
              <w:t>xsd:int</w:t>
            </w:r>
            <w:proofErr w:type="spellEnd"/>
            <w:r w:rsidR="004C2E24">
              <w:t xml:space="preserve">, or </w:t>
            </w:r>
            <w:proofErr w:type="spellStart"/>
            <w:r w:rsidR="004C2E24" w:rsidRPr="004C2E24">
              <w:rPr>
                <w:rFonts w:ascii="Courier New" w:hAnsi="Courier New" w:cs="Courier New"/>
                <w:i/>
                <w:sz w:val="20"/>
              </w:rPr>
              <w:t>dcat:Dataset</w:t>
            </w:r>
            <w:proofErr w:type="spellEnd"/>
            <w:r w:rsidR="004C2E24">
              <w:t>.</w:t>
            </w:r>
          </w:p>
          <w:p w14:paraId="5C47C04F" w14:textId="6F5B2C80" w:rsidR="00160291" w:rsidRPr="00FC0D57" w:rsidRDefault="00160291" w:rsidP="004C2E24">
            <w:pPr>
              <w:pStyle w:val="Text3"/>
              <w:cnfStyle w:val="000000100000" w:firstRow="0" w:lastRow="0" w:firstColumn="0" w:lastColumn="0" w:oddVBand="0" w:evenVBand="0" w:oddHBand="1" w:evenHBand="0" w:firstRowFirstColumn="0" w:firstRowLastColumn="0" w:lastRowFirstColumn="0" w:lastRowLastColumn="0"/>
            </w:pPr>
            <w:r>
              <w:t xml:space="preserve">Source: based on the </w:t>
            </w:r>
            <w:hyperlink r:id="rId21" w:anchor="sec-qnames-other" w:history="1">
              <w:r w:rsidRPr="00160291">
                <w:rPr>
                  <w:rStyle w:val="Hyperlink"/>
                </w:rPr>
                <w:t>W3C definition</w:t>
              </w:r>
            </w:hyperlink>
            <w:r>
              <w:t xml:space="preserve"> of </w:t>
            </w:r>
            <w:proofErr w:type="spellStart"/>
            <w:r>
              <w:t>QNames</w:t>
            </w:r>
            <w:proofErr w:type="spellEnd"/>
            <w:r>
              <w:t xml:space="preserve"> for XML</w:t>
            </w:r>
            <w:r>
              <w:rPr>
                <w:rStyle w:val="FootnoteReference"/>
              </w:rPr>
              <w:footnoteReference w:id="5"/>
            </w:r>
            <w:r>
              <w:t>.</w:t>
            </w: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653C969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w:t>
            </w:r>
            <w:r>
              <w:rPr>
                <w:rFonts w:ascii="Courier New" w:hAnsi="Courier New" w:cs="Courier New"/>
                <w:i/>
                <w:sz w:val="20"/>
              </w:rPr>
              <w:t>QName</w:t>
            </w:r>
            <w:proofErr w:type="spellEnd"/>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3830E7C8" w:rsidR="003951D6" w:rsidRPr="0056541C" w:rsidRDefault="004C2E24" w:rsidP="004C2E24">
            <w:pPr>
              <w:pStyle w:val="Text3"/>
              <w:cnfStyle w:val="000000000000" w:firstRow="0" w:lastRow="0" w:firstColumn="0" w:lastColumn="0" w:oddVBand="0" w:evenVBand="0" w:oddHBand="0" w:evenHBand="0" w:firstRowFirstColumn="0" w:firstRowLastColumn="0" w:lastRowFirstColumn="0" w:lastRowLastColumn="0"/>
            </w:pPr>
            <w:r w:rsidRPr="004C2E24">
              <w:rPr>
                <w:b/>
              </w:rPr>
              <w:t>Usage note</w:t>
            </w:r>
            <w:r>
              <w:t>: the use of qualified names makes possible to indicate the type of entity a Concept is about in a standard way, provided that the ontology or vocabulary defined in that namespace is known and its use is commonly agreed by all stakeholders sharing the data.</w:t>
            </w:r>
          </w:p>
        </w:tc>
      </w:tr>
    </w:tbl>
    <w:p w14:paraId="27722BD0" w14:textId="66CEE9CA" w:rsidR="00247F77" w:rsidRPr="00FC0D57" w:rsidRDefault="00247F77" w:rsidP="00247F77">
      <w:pPr>
        <w:pStyle w:val="Heading2"/>
      </w:pPr>
      <w:bookmarkStart w:id="207" w:name="_Toc39402676"/>
      <w:bookmarkStart w:id="208" w:name="_Toc39402730"/>
      <w:r w:rsidRPr="00FC0D57">
        <w:t xml:space="preserve">Class: </w:t>
      </w:r>
      <w:bookmarkEnd w:id="193"/>
      <w:r w:rsidR="000D5B18">
        <w:t>Requirement</w:t>
      </w:r>
      <w:bookmarkStart w:id="209" w:name="ClassRequirement"/>
      <w:bookmarkEnd w:id="207"/>
      <w:bookmarkEnd w:id="208"/>
      <w:bookmarkEnd w:id="209"/>
    </w:p>
    <w:tbl>
      <w:tblPr>
        <w:tblStyle w:val="GridTable4-Accent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cccev:Requirement</w:t>
            </w:r>
            <w:proofErr w:type="spellEnd"/>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7B206A" w:rsidP="00674D8C">
            <w:pPr>
              <w:pStyle w:val="Text2"/>
              <w:cnfStyle w:val="000000100000" w:firstRow="0" w:lastRow="0" w:firstColumn="0" w:lastColumn="0" w:oddVBand="0" w:evenVBand="0" w:oddHBand="1" w:evenHBand="0" w:firstRowFirstColumn="0" w:firstRowLastColumn="0" w:lastRowFirstColumn="0" w:lastRowLastColumn="0"/>
            </w:pPr>
            <w:hyperlink r:id="rId22" w:anchor="Requirement" w:history="1">
              <w:r w:rsidR="00354472" w:rsidRPr="008948F7">
                <w:rPr>
                  <w:rStyle w:val="Hyperlink"/>
                </w:rPr>
                <w:t>https://semic.org/sa/cv/cccev-2.0.0#Requirement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 xml:space="preserve">Directive on services in the internal </w:t>
            </w:r>
            <w:r>
              <w:rPr>
                <w:rFonts w:cs="Calibri"/>
                <w:sz w:val="20"/>
                <w:lang w:eastAsia="en-GB"/>
              </w:rPr>
              <w:lastRenderedPageBreak/>
              <w:t>market</w:t>
            </w:r>
            <w:r>
              <w:rPr>
                <w:rStyle w:val="FootnoteReference"/>
                <w:rFonts w:cs="Calibri"/>
                <w:sz w:val="20"/>
                <w:lang w:eastAsia="en-GB"/>
              </w:rPr>
              <w:footnoteReference w:id="6"/>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lastRenderedPageBreak/>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C754D8">
              <w:rPr>
                <w:rFonts w:ascii="Courier New" w:hAnsi="Courier New" w:cs="Courier New"/>
                <w:i/>
                <w:sz w:val="20"/>
              </w:rPr>
              <w:t>owl:Thing</w:t>
            </w:r>
            <w:proofErr w:type="spellEnd"/>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cccev:</w:t>
            </w:r>
            <w:r w:rsidR="00A30007" w:rsidRPr="00B169AA">
              <w:rPr>
                <w:rFonts w:ascii="Courier New" w:hAnsi="Courier New" w:cs="Courier New"/>
                <w:i/>
                <w:sz w:val="20"/>
              </w:rPr>
              <w:t>Criterion</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InformationRequirement</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Constraint</w:t>
            </w:r>
            <w:proofErr w:type="spellEnd"/>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40871CC1" w:rsidR="00291476" w:rsidRPr="00C439C1" w:rsidRDefault="00160291" w:rsidP="00C439C1">
            <w:pPr>
              <w:pStyle w:val="Text2"/>
              <w:cnfStyle w:val="000000100000" w:firstRow="0" w:lastRow="0" w:firstColumn="0" w:lastColumn="0" w:oddVBand="0" w:evenVBand="0" w:oddHBand="1" w:evenHBand="0" w:firstRowFirstColumn="0" w:firstRowLastColumn="0" w:lastRowFirstColumn="0" w:lastRowLastColumn="0"/>
              <w:rPr>
                <w:u w:val="single"/>
              </w:rPr>
            </w:pPr>
            <w:r w:rsidRPr="00160291">
              <w:rPr>
                <w:b/>
              </w:rPr>
              <w:t>Design note</w:t>
            </w:r>
            <w:r>
              <w:t xml:space="preserve">: </w:t>
            </w:r>
            <w:r w:rsidR="00291476">
              <w:t xml:space="preserve">This class </w:t>
            </w:r>
            <w:r w:rsidR="00C439C1">
              <w:t xml:space="preserve">is to </w:t>
            </w:r>
            <w:r w:rsidR="00291476">
              <w:t xml:space="preserve">be considered as an “abstract” class. In principle, instances of the class Requirement should not be created. Instead, more </w:t>
            </w:r>
            <w:r w:rsidR="00C439C1">
              <w:t xml:space="preserve">semantically-restricted or </w:t>
            </w:r>
            <w:r w:rsidR="00291476">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Heading3"/>
      </w:pPr>
      <w:bookmarkStart w:id="210" w:name="_Property:_cbc:id"/>
      <w:bookmarkStart w:id="211" w:name="_Property:_cccev:hasQualifiedRelatio"/>
      <w:bookmarkStart w:id="212" w:name="_Property:_cccev:hasEvidenceTypeComb"/>
      <w:bookmarkStart w:id="213" w:name="_Toc39402677"/>
      <w:bookmarkEnd w:id="210"/>
      <w:bookmarkEnd w:id="211"/>
      <w:bookmarkEnd w:id="212"/>
      <w:r>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GridTable4-Accent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7B206A" w:rsidP="00A62EF3">
            <w:pPr>
              <w:pStyle w:val="Text2"/>
              <w:jc w:val="left"/>
              <w:rPr>
                <w:b w:val="0"/>
              </w:rPr>
            </w:pPr>
            <w:hyperlink w:anchor="PropertyID" w:history="1">
              <w:proofErr w:type="spellStart"/>
              <w:proofErr w:type="gramStart"/>
              <w:r w:rsidR="004E0C13" w:rsidRPr="009B4C52">
                <w:rPr>
                  <w:rStyle w:val="Hyperlink"/>
                  <w:b w:val="0"/>
                  <w:bCs w:val="0"/>
                </w:rPr>
                <w:t>cbc:</w:t>
              </w:r>
              <w:proofErr w:type="gramEnd"/>
              <w:r w:rsidR="004E0C13" w:rsidRPr="009B4C52">
                <w:rPr>
                  <w:rStyle w:val="Hyperlink"/>
                  <w:b w:val="0"/>
                  <w:bCs w:val="0"/>
                </w:rPr>
                <w:t>id</w:t>
              </w:r>
              <w:proofErr w:type="spellEnd"/>
            </w:hyperlink>
            <w:r w:rsidR="004E0C13">
              <w:rPr>
                <w:b w:val="0"/>
              </w:rPr>
              <w:t xml:space="preserve">, </w:t>
            </w:r>
            <w:hyperlink w:anchor="_Property:_cbc:name" w:history="1">
              <w:proofErr w:type="spellStart"/>
              <w:r w:rsidR="004E0C13" w:rsidRPr="009B4C52">
                <w:rPr>
                  <w:rStyle w:val="Hyperlink"/>
                  <w:b w:val="0"/>
                  <w:bCs w:val="0"/>
                </w:rPr>
                <w:t>cbc:name</w:t>
              </w:r>
              <w:proofErr w:type="spellEnd"/>
            </w:hyperlink>
            <w:r w:rsidR="004E0C13">
              <w:rPr>
                <w:b w:val="0"/>
              </w:rPr>
              <w:t xml:space="preserve">, </w:t>
            </w:r>
            <w:hyperlink w:anchor="PropertyDescription" w:history="1">
              <w:proofErr w:type="spellStart"/>
              <w:r w:rsidR="004E0C13" w:rsidRPr="009B4C52">
                <w:rPr>
                  <w:rStyle w:val="Hyperlink"/>
                  <w:b w:val="0"/>
                  <w:bCs w:val="0"/>
                </w:rPr>
                <w:t>cbc:description</w:t>
              </w:r>
              <w:proofErr w:type="spellEnd"/>
            </w:hyperlink>
            <w:r w:rsidR="004E0C13">
              <w:rPr>
                <w:b w:val="0"/>
              </w:rPr>
              <w:t xml:space="preserve">, </w:t>
            </w:r>
            <w:hyperlink w:anchor="PropertyType" w:history="1">
              <w:proofErr w:type="spellStart"/>
              <w:r w:rsidR="004E0C13" w:rsidRPr="009B4C52">
                <w:rPr>
                  <w:rStyle w:val="Hyperlink"/>
                  <w:b w:val="0"/>
                  <w:bCs w:val="0"/>
                </w:rPr>
                <w:t>cbc:type</w:t>
              </w:r>
              <w:proofErr w:type="spellEnd"/>
            </w:hyperlink>
            <w:r w:rsidR="00A62EF3">
              <w:rPr>
                <w:b w:val="0"/>
              </w:rPr>
              <w:t>.</w:t>
            </w:r>
          </w:p>
        </w:tc>
      </w:tr>
    </w:tbl>
    <w:p w14:paraId="02A2670C" w14:textId="314FBAA7" w:rsidR="00794699" w:rsidRPr="00FC0D57" w:rsidRDefault="00794699" w:rsidP="00794699">
      <w:pPr>
        <w:pStyle w:val="Heading3"/>
      </w:pPr>
      <w:bookmarkStart w:id="214" w:name="PropertyHasEvidenceTypeCombinationList"/>
      <w:bookmarkStart w:id="215" w:name="_Toc39402678"/>
      <w:bookmarkEnd w:id="214"/>
      <w:r w:rsidRPr="00FC0D57">
        <w:t xml:space="preserve">Property: </w:t>
      </w:r>
      <w:proofErr w:type="spellStart"/>
      <w:r>
        <w:t>cccev</w:t>
      </w:r>
      <w:proofErr w:type="gramStart"/>
      <w:r>
        <w:t>:hasEvidenceTypeCombinationList</w:t>
      </w:r>
      <w:bookmarkEnd w:id="215"/>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hasEvidenceTypeCombinationList</w:t>
            </w:r>
            <w:proofErr w:type="spellEnd"/>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7B206A" w:rsidP="00321890">
            <w:pPr>
              <w:pStyle w:val="Text2"/>
              <w:cnfStyle w:val="000000000000" w:firstRow="0" w:lastRow="0" w:firstColumn="0" w:lastColumn="0" w:oddVBand="0" w:evenVBand="0" w:oddHBand="0" w:evenHBand="0" w:firstRowFirstColumn="0" w:firstRowLastColumn="0" w:lastRowFirstColumn="0" w:lastRowLastColumn="0"/>
            </w:pPr>
            <w:hyperlink r:id="rId23" w:anchor="hasQualifiedRelation" w:history="1">
              <w:r w:rsidR="00794699" w:rsidRPr="008948F7">
                <w:rPr>
                  <w:rStyle w:val="Hyperlink"/>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0332FD54" w14:textId="77777777" w:rsidR="00794699" w:rsidRDefault="00266709" w:rsidP="00266709">
            <w:pPr>
              <w:pStyle w:val="Text3"/>
              <w:cnfStyle w:val="000000100000" w:firstRow="0" w:lastRow="0" w:firstColumn="0" w:lastColumn="0" w:oddVBand="0" w:evenVBand="0" w:oddHBand="1" w:evenHBand="0" w:firstRowFirstColumn="0" w:firstRowLastColumn="0" w:lastRowFirstColumn="0" w:lastRowLastColumn="0"/>
            </w:pPr>
            <w:r>
              <w:t>A collection, or a set of alternative collections,</w:t>
            </w:r>
            <w:r w:rsidR="006E18BF">
              <w:t xml:space="preserve"> of references to types of evidences</w:t>
            </w:r>
            <w:r>
              <w:t xml:space="preserve">. </w:t>
            </w:r>
          </w:p>
          <w:p w14:paraId="7653BFEF" w14:textId="4F49D47B" w:rsidR="00E80F8F" w:rsidRPr="00FC0D57" w:rsidRDefault="00E80F8F" w:rsidP="00266709">
            <w:pPr>
              <w:pStyle w:val="Text3"/>
              <w:cnfStyle w:val="000000100000" w:firstRow="0" w:lastRow="0" w:firstColumn="0" w:lastColumn="0" w:oddVBand="0" w:evenVBand="0" w:oddHBand="1" w:evenHBand="0" w:firstRowFirstColumn="0" w:firstRowLastColumn="0" w:lastRowFirstColumn="0" w:lastRowLastColumn="0"/>
            </w:pPr>
            <w:r>
              <w:lastRenderedPageBreak/>
              <w:t>Source: based on the e-</w:t>
            </w:r>
            <w:proofErr w:type="spellStart"/>
            <w:r>
              <w:t>Certis</w:t>
            </w:r>
            <w:proofErr w:type="spellEnd"/>
            <w:r>
              <w:t xml:space="preserve"> multi</w:t>
            </w:r>
            <w:r w:rsidR="005D59DC">
              <w:t>-</w:t>
            </w:r>
            <w:r>
              <w:t>domain model</w:t>
            </w:r>
            <w:r>
              <w:rPr>
                <w:rStyle w:val="FootnoteReference"/>
              </w:rPr>
              <w:footnoteReference w:id="7"/>
            </w:r>
            <w:r>
              <w:t>.</w:t>
            </w: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47689788" w:rsidR="00794699" w:rsidRPr="00FC0D57" w:rsidRDefault="00794699" w:rsidP="00321890">
            <w:pPr>
              <w:pStyle w:val="Text2"/>
            </w:pPr>
            <w:r w:rsidRPr="00FC0D57">
              <w:lastRenderedPageBreak/>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w:t>
            </w:r>
            <w:r w:rsidR="00B90881">
              <w:rPr>
                <w:rFonts w:ascii="Courier New" w:hAnsi="Courier New" w:cs="Courier New"/>
                <w:i/>
                <w:sz w:val="20"/>
              </w:rPr>
              <w:t>EvidenceTypeList</w:t>
            </w:r>
            <w:proofErr w:type="spellEnd"/>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6CD92A4F" w14:textId="68A9C742" w:rsidR="00794699" w:rsidRDefault="00794699" w:rsidP="005D59DC">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r w:rsidR="00266709">
              <w:t>All the types of evidences in a list are to be used</w:t>
            </w:r>
            <w:r w:rsidR="005D59DC">
              <w:t xml:space="preserve"> at response time</w:t>
            </w:r>
            <w:r w:rsidR="00266709">
              <w:t xml:space="preserve">. Two or more lists can be used alternatively, meaning that the actual evidences provided </w:t>
            </w:r>
            <w:r w:rsidR="005D59DC">
              <w:t xml:space="preserve">by the respondent </w:t>
            </w:r>
            <w:r w:rsidR="00266709">
              <w:t xml:space="preserve">must conform to </w:t>
            </w:r>
            <w:r w:rsidR="005D59DC">
              <w:t xml:space="preserve">the </w:t>
            </w:r>
            <w:r w:rsidR="00266709">
              <w:t>one</w:t>
            </w:r>
            <w:r w:rsidR="005D59DC">
              <w:t xml:space="preserve">s specified in one (and only one) of the </w:t>
            </w:r>
            <w:r w:rsidR="00266709">
              <w:t>evidence type lists. In other words: the evidence types in a list are linked with the logic operator AND, whilst the logic operator linking the lists is the exclusive OR.</w:t>
            </w:r>
          </w:p>
        </w:tc>
      </w:tr>
    </w:tbl>
    <w:p w14:paraId="69E5F413" w14:textId="259282F2" w:rsidR="0056289C" w:rsidRPr="00FC0D57" w:rsidRDefault="0056289C" w:rsidP="0056289C">
      <w:pPr>
        <w:pStyle w:val="Heading3"/>
      </w:pPr>
      <w:bookmarkStart w:id="216" w:name="PropertyHasQualifiedRelation"/>
      <w:bookmarkStart w:id="217" w:name="_Toc39402679"/>
      <w:bookmarkEnd w:id="216"/>
      <w:r w:rsidRPr="00FC0D57">
        <w:t xml:space="preserve">Property: </w:t>
      </w:r>
      <w:proofErr w:type="spellStart"/>
      <w:r>
        <w:t>cccev</w:t>
      </w:r>
      <w:proofErr w:type="gramStart"/>
      <w:r>
        <w:t>:hasQualifiedRelation</w:t>
      </w:r>
      <w:bookmarkEnd w:id="217"/>
      <w:proofErr w:type="spellEnd"/>
      <w:proofErr w:type="gramEnd"/>
    </w:p>
    <w:tbl>
      <w:tblPr>
        <w:tblStyle w:val="GridTable4-Accent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6289C">
              <w:t>:hasQualifiedRelation</w:t>
            </w:r>
            <w:proofErr w:type="spellEnd"/>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7B206A" w:rsidP="00F5087D">
            <w:pPr>
              <w:pStyle w:val="Text2"/>
              <w:cnfStyle w:val="000000000000" w:firstRow="0" w:lastRow="0" w:firstColumn="0" w:lastColumn="0" w:oddVBand="0" w:evenVBand="0" w:oddHBand="0" w:evenHBand="0" w:firstRowFirstColumn="0" w:firstRowLastColumn="0" w:lastRowFirstColumn="0" w:lastRowLastColumn="0"/>
            </w:pPr>
            <w:hyperlink r:id="rId24" w:anchor="hasQualifiedRelation" w:history="1">
              <w:r w:rsidR="00F5087D" w:rsidRPr="008948F7">
                <w:rPr>
                  <w:rStyle w:val="Hyperlink"/>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dcat:Relationship</w:t>
            </w:r>
            <w:proofErr w:type="spellEnd"/>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proofErr w:type="spellStart"/>
            <w:r>
              <w:t>Subproperty</w:t>
            </w:r>
            <w:proofErr w:type="spellEnd"/>
            <w:r>
              <w:t xml:space="preserve">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Pr>
                <w:rFonts w:ascii="Courier New" w:hAnsi="Courier New" w:cs="Courier New"/>
                <w:i/>
                <w:sz w:val="20"/>
              </w:rPr>
              <w:t>dcat:qualifiedRelation</w:t>
            </w:r>
            <w:proofErr w:type="spellEnd"/>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lastRenderedPageBreak/>
              <w:t>Usage note</w:t>
            </w:r>
            <w:r>
              <w:t xml:space="preserve">: </w:t>
            </w:r>
            <w:r w:rsidR="007930AF">
              <w:t xml:space="preserve">See the class </w:t>
            </w:r>
            <w:proofErr w:type="spellStart"/>
            <w:r w:rsidR="007930AF" w:rsidRPr="00CD26B8">
              <w:rPr>
                <w:rFonts w:ascii="Courier New" w:hAnsi="Courier New" w:cs="Courier New"/>
                <w:i/>
                <w:sz w:val="20"/>
              </w:rPr>
              <w:t>dcat</w:t>
            </w:r>
            <w:proofErr w:type="gramStart"/>
            <w:r w:rsidR="007930AF" w:rsidRPr="00CD26B8">
              <w:rPr>
                <w:rFonts w:ascii="Courier New" w:hAnsi="Courier New" w:cs="Courier New"/>
                <w:i/>
                <w:sz w:val="20"/>
              </w:rPr>
              <w:t>:Relationship</w:t>
            </w:r>
            <w:proofErr w:type="spellEnd"/>
            <w:proofErr w:type="gramEnd"/>
            <w:r w:rsidR="007930AF">
              <w:t xml:space="preserve"> in the DCAT-AP and DCAT specifications</w:t>
            </w:r>
            <w:r w:rsidR="00B7747C">
              <w:rPr>
                <w:rStyle w:val="FootnoteReference"/>
              </w:rPr>
              <w:footnoteReference w:id="8"/>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5" w:history="1">
              <w:r w:rsidRPr="007930AF">
                <w:rPr>
                  <w:rStyle w:val="Hyperlink"/>
                </w:rPr>
                <w:t>this one</w:t>
              </w:r>
            </w:hyperlink>
            <w:r>
              <w:t>, implemented as an XML instance</w:t>
            </w:r>
            <w:r>
              <w:rPr>
                <w:rStyle w:val="FootnoteReference"/>
              </w:rPr>
              <w:footnoteReference w:id="9"/>
            </w:r>
            <w:r>
              <w:t>.</w:t>
            </w:r>
            <w:r w:rsidR="00CD26B8">
              <w:t xml:space="preserve"> Notice that in the XML serialisation, the property is termed as ‘</w:t>
            </w:r>
            <w:proofErr w:type="spellStart"/>
            <w:r w:rsidR="00CD26B8" w:rsidRPr="00CD26B8">
              <w:rPr>
                <w:rFonts w:ascii="Courier New" w:hAnsi="Courier New" w:cs="Courier New"/>
                <w:i/>
                <w:sz w:val="20"/>
              </w:rPr>
              <w:t>qualifiedRelation</w:t>
            </w:r>
            <w:proofErr w:type="spellEnd"/>
            <w:r w:rsidR="00CD26B8">
              <w:t xml:space="preserve">’ </w:t>
            </w:r>
          </w:p>
        </w:tc>
      </w:tr>
    </w:tbl>
    <w:p w14:paraId="2C01BC58" w14:textId="6820A534" w:rsidR="00CD26B8" w:rsidRPr="00FC0D57" w:rsidRDefault="00CD26B8" w:rsidP="00CD26B8">
      <w:pPr>
        <w:pStyle w:val="Heading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lastRenderedPageBreak/>
        <w:t xml:space="preserve">Property: </w:t>
      </w:r>
      <w:proofErr w:type="spellStart"/>
      <w:r>
        <w:t>cccev</w:t>
      </w:r>
      <w:proofErr w:type="gramStart"/>
      <w:r>
        <w:t>:hasRequirement</w:t>
      </w:r>
      <w:bookmarkEnd w:id="221"/>
      <w:proofErr w:type="spellEnd"/>
      <w:proofErr w:type="gramEnd"/>
    </w:p>
    <w:tbl>
      <w:tblPr>
        <w:tblStyle w:val="GridTable4-Accent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6B8">
              <w:t>:has</w:t>
            </w:r>
            <w:r w:rsidR="00905308">
              <w:t>Requirement</w:t>
            </w:r>
            <w:proofErr w:type="spellEnd"/>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7B206A" w:rsidP="00F5087D">
            <w:pPr>
              <w:pStyle w:val="Text2"/>
              <w:cnfStyle w:val="000000000000" w:firstRow="0" w:lastRow="0" w:firstColumn="0" w:lastColumn="0" w:oddVBand="0" w:evenVBand="0" w:oddHBand="0" w:evenHBand="0" w:firstRowFirstColumn="0" w:firstRowLastColumn="0" w:lastRowFirstColumn="0" w:lastRowLastColumn="0"/>
            </w:pPr>
            <w:hyperlink r:id="rId26" w:anchor="hasRequirement" w:history="1">
              <w:r w:rsidR="00F5087D" w:rsidRPr="008948F7">
                <w:rPr>
                  <w:rStyle w:val="Hyperlink"/>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proofErr w:type="spellStart"/>
            <w:r w:rsidR="0097586A" w:rsidRPr="0097586A">
              <w:rPr>
                <w:rFonts w:ascii="Courier New" w:hAnsi="Courier New" w:cs="Courier New"/>
                <w:i/>
                <w:sz w:val="20"/>
              </w:rPr>
              <w:t>cccev</w:t>
            </w:r>
            <w:proofErr w:type="gramStart"/>
            <w:r w:rsidR="0097586A" w:rsidRPr="0097586A">
              <w:rPr>
                <w:rFonts w:ascii="Courier New" w:hAnsi="Courier New" w:cs="Courier New"/>
                <w:i/>
                <w:sz w:val="20"/>
              </w:rPr>
              <w:t>:hasRequirement</w:t>
            </w:r>
            <w:proofErr w:type="spellEnd"/>
            <w:proofErr w:type="gramEnd"/>
            <w:r w:rsidR="0097586A">
              <w:t xml:space="preserve"> pointing to a requirement of type </w:t>
            </w:r>
            <w:proofErr w:type="spellStart"/>
            <w:r w:rsidR="0097586A" w:rsidRPr="0097586A">
              <w:rPr>
                <w:rFonts w:ascii="Courier New" w:hAnsi="Courier New" w:cs="Courier New"/>
                <w:sz w:val="20"/>
              </w:rPr>
              <w:t>cccev:Criterion</w:t>
            </w:r>
            <w:proofErr w:type="spellEnd"/>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cccev:isRequirementOf</w:t>
            </w:r>
            <w:proofErr w:type="spellEnd"/>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lastRenderedPageBreak/>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7" w:history="1">
              <w:r w:rsidRPr="0097586A">
                <w:rPr>
                  <w:rStyle w:val="Hyperlink"/>
                </w:rPr>
                <w:t>any ESPD instance</w:t>
              </w:r>
            </w:hyperlink>
            <w:r>
              <w:t>.</w:t>
            </w:r>
          </w:p>
        </w:tc>
      </w:tr>
    </w:tbl>
    <w:p w14:paraId="4F56D482" w14:textId="4662AF87" w:rsidR="00EE2395" w:rsidRPr="00FC0D57" w:rsidRDefault="00EE2395" w:rsidP="00EE2395">
      <w:pPr>
        <w:pStyle w:val="Heading3"/>
      </w:pPr>
      <w:bookmarkStart w:id="222" w:name="_Property:_cccev:hasSupportingEviden"/>
      <w:bookmarkStart w:id="223" w:name="PropertyHasSupportingEvidence"/>
      <w:bookmarkStart w:id="224" w:name="_Toc39402681"/>
      <w:bookmarkEnd w:id="222"/>
      <w:bookmarkEnd w:id="223"/>
      <w:r w:rsidRPr="00FC0D57">
        <w:t xml:space="preserve">Property: </w:t>
      </w:r>
      <w:proofErr w:type="spellStart"/>
      <w:r>
        <w:t>cccev</w:t>
      </w:r>
      <w:proofErr w:type="gramStart"/>
      <w:r>
        <w:t>:hasSupportingEvidence</w:t>
      </w:r>
      <w:bookmarkEnd w:id="224"/>
      <w:proofErr w:type="spellEnd"/>
      <w:proofErr w:type="gramEnd"/>
    </w:p>
    <w:tbl>
      <w:tblPr>
        <w:tblStyle w:val="GridTable4-Accent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cccev:hasSupportingEvidence</w:t>
            </w:r>
            <w:proofErr w:type="spellEnd"/>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7920A064" w:rsidR="00EE2395" w:rsidRPr="00FC0D57" w:rsidRDefault="00CD25F4" w:rsidP="003A1DB8">
            <w:pPr>
              <w:pStyle w:val="Text3"/>
              <w:cnfStyle w:val="000000100000" w:firstRow="0" w:lastRow="0" w:firstColumn="0" w:lastColumn="0" w:oddVBand="0" w:evenVBand="0" w:oddHBand="1" w:evenHBand="0" w:firstRowFirstColumn="0" w:firstRowLastColumn="0" w:lastRowFirstColumn="0" w:lastRowLastColumn="0"/>
            </w:pPr>
            <w:r>
              <w:t>One or more evidences proving that the requirement is met or has been fulfilled.</w:t>
            </w: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supports</w:t>
            </w:r>
            <w:proofErr w:type="spellEnd"/>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Evidence</w:t>
            </w:r>
            <w:proofErr w:type="spellEnd"/>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8" w:history="1">
              <w:r w:rsidRPr="0097586A">
                <w:rPr>
                  <w:rStyle w:val="Hyperlink"/>
                </w:rPr>
                <w:t>any ESPD instance</w:t>
              </w:r>
            </w:hyperlink>
            <w:r>
              <w:t>.</w:t>
            </w:r>
          </w:p>
        </w:tc>
      </w:tr>
    </w:tbl>
    <w:p w14:paraId="62CD32AF" w14:textId="77777777" w:rsidR="00A62EF3" w:rsidRDefault="00A62EF3" w:rsidP="00A62EF3">
      <w:pPr>
        <w:pStyle w:val="Heading3"/>
      </w:pPr>
      <w:bookmarkStart w:id="225" w:name="_Property:_cccev:isRequirementOf"/>
      <w:bookmarkStart w:id="226" w:name="PropertyIsAbout"/>
      <w:bookmarkStart w:id="227" w:name="_Toc39402682"/>
      <w:bookmarkEnd w:id="225"/>
      <w:bookmarkEnd w:id="226"/>
      <w:r w:rsidRPr="00FC0D57">
        <w:t xml:space="preserve">Property: </w:t>
      </w:r>
      <w:proofErr w:type="spellStart"/>
      <w:r>
        <w:t>cccev</w:t>
      </w:r>
      <w:proofErr w:type="gramStart"/>
      <w:r>
        <w:t>:isAbout</w:t>
      </w:r>
      <w:bookmarkEnd w:id="227"/>
      <w:proofErr w:type="spellEnd"/>
      <w:proofErr w:type="gramEnd"/>
    </w:p>
    <w:tbl>
      <w:tblPr>
        <w:tblStyle w:val="GridTable4-Accent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29DF1CD8" w:rsidR="00A62EF3" w:rsidRPr="00FC0D57" w:rsidRDefault="00A62EF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5F4">
              <w:t>isAbout</w:t>
            </w:r>
            <w:proofErr w:type="spellEnd"/>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29" w:anchor="references" w:history="1">
              <w:r w:rsidR="00A62EF3" w:rsidRPr="008948F7">
                <w:rPr>
                  <w:rStyle w:val="Hyperlink"/>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36D6F09C" w:rsidR="00A62EF3"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The concept(s) used to specify the data being required.</w:t>
            </w: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Heading3"/>
      </w:pPr>
      <w:bookmarkStart w:id="228" w:name="PropertyIsRequirementOf"/>
      <w:bookmarkStart w:id="229" w:name="_Toc39402683"/>
      <w:bookmarkEnd w:id="228"/>
      <w:r w:rsidRPr="00FC0D57">
        <w:t xml:space="preserve">Property: </w:t>
      </w:r>
      <w:proofErr w:type="spellStart"/>
      <w:r>
        <w:t>cccev</w:t>
      </w:r>
      <w:proofErr w:type="gramStart"/>
      <w:r>
        <w:t>:isRequirementOf</w:t>
      </w:r>
      <w:bookmarkEnd w:id="229"/>
      <w:proofErr w:type="spellEnd"/>
      <w:proofErr w:type="gramEnd"/>
    </w:p>
    <w:tbl>
      <w:tblPr>
        <w:tblStyle w:val="GridTable4-Accent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isRequirementOf</w:t>
            </w:r>
            <w:proofErr w:type="spellEnd"/>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 xml:space="preserve">v/common/cbc-2.0.0# </w:t>
            </w:r>
            <w:proofErr w:type="spellStart"/>
            <w:r>
              <w:t>isRequirementOf</w:t>
            </w:r>
            <w:proofErr w:type="spellEnd"/>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lastRenderedPageBreak/>
              <w:t>Definition:</w:t>
            </w:r>
          </w:p>
        </w:tc>
        <w:tc>
          <w:tcPr>
            <w:tcW w:w="6661" w:type="dxa"/>
          </w:tcPr>
          <w:p w14:paraId="7B95F1FC" w14:textId="6C7E5D95" w:rsidR="00B048CD"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parent requirement a sub-requirement is part of.</w:t>
            </w: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cccev:hasRequirement</w:t>
            </w:r>
            <w:proofErr w:type="spellEnd"/>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Heading3"/>
      </w:pPr>
      <w:bookmarkStart w:id="230" w:name="_Property:_cccev:isDerivedFrom"/>
      <w:bookmarkStart w:id="231" w:name="PropertyIsDerivedFrom"/>
      <w:bookmarkStart w:id="232" w:name="_Toc39402684"/>
      <w:bookmarkEnd w:id="230"/>
      <w:bookmarkEnd w:id="231"/>
      <w:r w:rsidRPr="00FC0D57">
        <w:t xml:space="preserve">Property: </w:t>
      </w:r>
      <w:proofErr w:type="spellStart"/>
      <w:r>
        <w:t>cccev</w:t>
      </w:r>
      <w:proofErr w:type="gramStart"/>
      <w:r>
        <w:t>:isDerivedFrom</w:t>
      </w:r>
      <w:bookmarkEnd w:id="232"/>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isDerivedFrom</w:t>
            </w:r>
            <w:proofErr w:type="spellEnd"/>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 xml:space="preserve">v/common/cbc-2.0.0# </w:t>
            </w:r>
            <w:proofErr w:type="spellStart"/>
            <w:r>
              <w:t>isDerivedFrom</w:t>
            </w:r>
            <w:proofErr w:type="spellEnd"/>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3C354949" w:rsidR="00794699"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reference framework(s) a requirement is drawn from.</w:t>
            </w: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cccev:ReferenceFramework</w:t>
            </w:r>
            <w:proofErr w:type="spellEnd"/>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Heading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GridTable4-Accent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52C17">
              <w:t>Criterion</w:t>
            </w:r>
            <w:proofErr w:type="spellEnd"/>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7B206A" w:rsidP="00352C17">
            <w:pPr>
              <w:pStyle w:val="Text2"/>
              <w:cnfStyle w:val="000000100000" w:firstRow="0" w:lastRow="0" w:firstColumn="0" w:lastColumn="0" w:oddVBand="0" w:evenVBand="0" w:oddHBand="1" w:evenHBand="0" w:firstRowFirstColumn="0" w:firstRowLastColumn="0" w:lastRowFirstColumn="0" w:lastRowLastColumn="0"/>
            </w:pPr>
            <w:hyperlink r:id="rId30" w:anchor="Criterion" w:history="1">
              <w:r w:rsidR="00352C17" w:rsidRPr="008948F7">
                <w:rPr>
                  <w:rStyle w:val="Hyperlink"/>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w:t>
            </w:r>
            <w:proofErr w:type="spellStart"/>
            <w:r w:rsidR="00A75678">
              <w:rPr>
                <w:rFonts w:cs="Calibri"/>
                <w:sz w:val="20"/>
                <w:lang w:eastAsia="en-GB"/>
              </w:rPr>
              <w:t>Certis</w:t>
            </w:r>
            <w:proofErr w:type="spellEnd"/>
            <w:r w:rsidR="009B547A">
              <w:rPr>
                <w:rStyle w:val="FootnoteReference"/>
                <w:rFonts w:cs="Calibri"/>
                <w:sz w:val="20"/>
                <w:lang w:eastAsia="en-GB"/>
              </w:rPr>
              <w:footnoteReference w:id="10"/>
            </w:r>
            <w:r w:rsidR="00A75678">
              <w:rPr>
                <w:rFonts w:cs="Calibri"/>
                <w:sz w:val="20"/>
                <w:lang w:eastAsia="en-GB"/>
              </w:rPr>
              <w:t xml:space="preserve">, </w:t>
            </w:r>
            <w:proofErr w:type="spellStart"/>
            <w:r w:rsidR="00352C17">
              <w:rPr>
                <w:rFonts w:cs="Calibri"/>
                <w:sz w:val="20"/>
                <w:lang w:eastAsia="en-GB"/>
              </w:rPr>
              <w:t>ePO</w:t>
            </w:r>
            <w:bookmarkStart w:id="236" w:name="_Ref39389033"/>
            <w:proofErr w:type="spellEnd"/>
            <w:r w:rsidR="00352C17">
              <w:rPr>
                <w:rStyle w:val="FootnoteReference"/>
                <w:rFonts w:cs="Calibri"/>
                <w:sz w:val="20"/>
                <w:lang w:eastAsia="en-GB"/>
              </w:rPr>
              <w:footnoteReference w:id="11"/>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FootnoteReference"/>
                <w:rFonts w:cs="Calibri"/>
                <w:sz w:val="20"/>
                <w:lang w:eastAsia="en-GB"/>
              </w:rPr>
              <w:footnoteReference w:id="12"/>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7B206A"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0C6890" w:rsidRPr="000C6890">
                <w:rPr>
                  <w:rStyle w:val="Hyperlink"/>
                  <w:rFonts w:ascii="Courier New" w:hAnsi="Courier New" w:cs="Courier New"/>
                  <w:i/>
                  <w:sz w:val="20"/>
                </w:rPr>
                <w:t>cccev</w:t>
              </w:r>
              <w:r w:rsidR="00F82650" w:rsidRPr="000C6890">
                <w:rPr>
                  <w:rStyle w:val="Hyperlink"/>
                  <w:rFonts w:ascii="Courier New" w:hAnsi="Courier New" w:cs="Courier New"/>
                  <w:i/>
                  <w:sz w:val="20"/>
                </w:rPr>
                <w:t>:</w:t>
              </w:r>
              <w:r w:rsidR="000C6890" w:rsidRPr="000C6890">
                <w:rPr>
                  <w:rStyle w:val="Hyperlink"/>
                  <w:rFonts w:ascii="Courier New" w:hAnsi="Courier New" w:cs="Courier New"/>
                  <w:i/>
                  <w:sz w:val="20"/>
                </w:rPr>
                <w:t>Requirement</w:t>
              </w:r>
              <w:proofErr w:type="spellEnd"/>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Pr>
                <w:vertAlign w:val="superscript"/>
              </w:rPr>
              <w:instrText xml:space="preserve"> \* MERGEFORMAT </w:instrText>
            </w:r>
            <w:r w:rsidR="009B547A" w:rsidRPr="009B547A">
              <w:rPr>
                <w:vertAlign w:val="superscript"/>
              </w:rPr>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31" w:history="1">
              <w:r w:rsidRPr="00352C17">
                <w:rPr>
                  <w:rStyle w:val="Hyperlink"/>
                </w:rPr>
                <w:t>ESPD examples</w:t>
              </w:r>
            </w:hyperlink>
            <w:r>
              <w:t xml:space="preserve"> in the </w:t>
            </w:r>
            <w:proofErr w:type="spellStart"/>
            <w:r>
              <w:t>Github</w:t>
            </w:r>
            <w:proofErr w:type="spellEnd"/>
            <w:r>
              <w:t xml:space="preserve"> folder for </w:t>
            </w:r>
            <w:r w:rsidRPr="00352C17">
              <w:t>Use Cases</w:t>
            </w:r>
            <w:r w:rsidR="00A75678">
              <w:t xml:space="preserve"> for an example of implementation of criteria in the domain of procurement</w:t>
            </w:r>
            <w:r w:rsidR="00B171AF">
              <w:rPr>
                <w:rStyle w:val="FootnoteReference"/>
              </w:rPr>
              <w:footnoteReference w:id="13"/>
            </w:r>
            <w:r w:rsidR="00A75678">
              <w:t>.</w:t>
            </w:r>
            <w:r w:rsidR="00D1380F">
              <w:t xml:space="preserve"> </w:t>
            </w:r>
          </w:p>
        </w:tc>
      </w:tr>
    </w:tbl>
    <w:p w14:paraId="404CC6DA" w14:textId="25AE09D0" w:rsidR="00F82650" w:rsidRPr="00FC0D57" w:rsidRDefault="00F82650" w:rsidP="00F82650">
      <w:pPr>
        <w:pStyle w:val="Heading3"/>
      </w:pPr>
      <w:bookmarkStart w:id="237" w:name="_Toc39402686"/>
      <w:r w:rsidRPr="00FC0D57">
        <w:t xml:space="preserve">Property: </w:t>
      </w:r>
      <w:proofErr w:type="spellStart"/>
      <w:r w:rsidR="003F2FC9">
        <w:t>cccev</w:t>
      </w:r>
      <w:proofErr w:type="gramStart"/>
      <w:r w:rsidR="003F2FC9">
        <w:t>:weig</w:t>
      </w:r>
      <w:r w:rsidR="00AC26F2">
        <w:t>h</w:t>
      </w:r>
      <w:bookmarkEnd w:id="237"/>
      <w:r w:rsidR="003F2FC9">
        <w:t>t</w:t>
      </w:r>
      <w:proofErr w:type="spellEnd"/>
      <w:proofErr w:type="gramEnd"/>
    </w:p>
    <w:tbl>
      <w:tblPr>
        <w:tblStyle w:val="GridTable4-Accent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7B206A" w:rsidP="00AC26F2">
            <w:pPr>
              <w:pStyle w:val="Text2"/>
              <w:cnfStyle w:val="000000000000" w:firstRow="0" w:lastRow="0" w:firstColumn="0" w:lastColumn="0" w:oddVBand="0" w:evenVBand="0" w:oddHBand="0" w:evenHBand="0" w:firstRowFirstColumn="0" w:firstRowLastColumn="0" w:lastRowFirstColumn="0" w:lastRowLastColumn="0"/>
            </w:pPr>
            <w:hyperlink r:id="rId32" w:anchor="weight" w:history="1">
              <w:r w:rsidR="00AC26F2" w:rsidRPr="008948F7">
                <w:rPr>
                  <w:rStyle w:val="Hyperlink"/>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 xml:space="preserve">Source: </w:t>
            </w:r>
            <w:proofErr w:type="spellStart"/>
            <w:r>
              <w:t>ePO</w:t>
            </w:r>
            <w:proofErr w:type="spellEnd"/>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4F0FF6">
              <w:rPr>
                <w:rFonts w:ascii="Courier New" w:hAnsi="Courier New" w:cs="Courier New"/>
                <w:i/>
                <w:sz w:val="20"/>
              </w:rPr>
              <w:t>Numeric</w:t>
            </w:r>
            <w:proofErr w:type="spellEnd"/>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Heading3"/>
      </w:pPr>
      <w:bookmarkStart w:id="238" w:name="_Toc39402687"/>
      <w:r w:rsidRPr="00FC0D57">
        <w:t xml:space="preserve">Property: </w:t>
      </w:r>
      <w:proofErr w:type="spellStart"/>
      <w:r>
        <w:t>cccev</w:t>
      </w:r>
      <w:proofErr w:type="gramStart"/>
      <w:r>
        <w:t>:weigthingConsiderationDescription</w:t>
      </w:r>
      <w:bookmarkEnd w:id="238"/>
      <w:proofErr w:type="spellEnd"/>
      <w:proofErr w:type="gramEnd"/>
    </w:p>
    <w:tbl>
      <w:tblPr>
        <w:tblStyle w:val="GridTable4-Accent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7B206A" w:rsidP="009B547A">
            <w:pPr>
              <w:pStyle w:val="Text2"/>
              <w:cnfStyle w:val="000000000000" w:firstRow="0" w:lastRow="0" w:firstColumn="0" w:lastColumn="0" w:oddVBand="0" w:evenVBand="0" w:oddHBand="0" w:evenHBand="0" w:firstRowFirstColumn="0" w:firstRowLastColumn="0" w:lastRowFirstColumn="0" w:lastRowLastColumn="0"/>
            </w:pPr>
            <w:hyperlink r:id="rId33" w:anchor="weightingConsiderationDescription" w:history="1">
              <w:r w:rsidR="009B547A" w:rsidRPr="008948F7">
                <w:rPr>
                  <w:rStyle w:val="Hyperlink"/>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 xml:space="preserve">Source: ESPD and </w:t>
            </w:r>
            <w:proofErr w:type="spellStart"/>
            <w:r>
              <w:t>ePO</w:t>
            </w:r>
            <w:proofErr w:type="spellEnd"/>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Heading3"/>
      </w:pPr>
      <w:bookmarkStart w:id="239" w:name="_Toc39402688"/>
      <w:r w:rsidRPr="00FC0D57">
        <w:t xml:space="preserve">Property: </w:t>
      </w:r>
      <w:proofErr w:type="spellStart"/>
      <w:r>
        <w:t>cccev</w:t>
      </w:r>
      <w:proofErr w:type="gramStart"/>
      <w:r>
        <w:t>:weigthingType</w:t>
      </w:r>
      <w:bookmarkEnd w:id="239"/>
      <w:proofErr w:type="spellEnd"/>
      <w:proofErr w:type="gramEnd"/>
    </w:p>
    <w:tbl>
      <w:tblPr>
        <w:tblStyle w:val="GridTable4-Accent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cccev:weightingType</w:t>
            </w:r>
            <w:proofErr w:type="spellEnd"/>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7B206A" w:rsidP="00321890">
            <w:pPr>
              <w:pStyle w:val="Text2"/>
              <w:cnfStyle w:val="000000000000" w:firstRow="0" w:lastRow="0" w:firstColumn="0" w:lastColumn="0" w:oddVBand="0" w:evenVBand="0" w:oddHBand="0" w:evenHBand="0" w:firstRowFirstColumn="0" w:firstRowLastColumn="0" w:lastRowFirstColumn="0" w:lastRowLastColumn="0"/>
            </w:pPr>
            <w:hyperlink r:id="rId34" w:anchor="weightingType " w:history="1">
              <w:r w:rsidR="00E7737B" w:rsidRPr="008948F7">
                <w:rPr>
                  <w:rStyle w:val="Hyperlink"/>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 xml:space="preserve">Typically these forms are decimal or percentage. However some business domains provide long lists of other types of weighing. See for example the </w:t>
            </w:r>
            <w:proofErr w:type="spellStart"/>
            <w:r>
              <w:t>codelist</w:t>
            </w:r>
            <w:proofErr w:type="spellEnd"/>
            <w:r>
              <w:t xml:space="preserve"> ‘</w:t>
            </w:r>
            <w:hyperlink r:id="rId35" w:history="1">
              <w:r w:rsidRPr="00E7737B">
                <w:rPr>
                  <w:rStyle w:val="Hyperlink"/>
                  <w:rFonts w:ascii="Courier New" w:hAnsi="Courier New" w:cs="Courier New"/>
                  <w:i/>
                  <w:sz w:val="20"/>
                </w:rPr>
                <w:t>number-weight</w:t>
              </w:r>
            </w:hyperlink>
            <w:r>
              <w:t xml:space="preserve">’ used in </w:t>
            </w:r>
            <w:proofErr w:type="spellStart"/>
            <w:r>
              <w:t>eForms</w:t>
            </w:r>
            <w:proofErr w:type="spellEnd"/>
            <w:r>
              <w:rPr>
                <w:rStyle w:val="FootnoteReference"/>
              </w:rPr>
              <w:footnoteReference w:id="14"/>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FootnoteReference"/>
              </w:rPr>
              <w:footnoteReference w:id="15"/>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Heading3"/>
      </w:pPr>
      <w:bookmarkStart w:id="240" w:name="_Toc39402689"/>
      <w:r w:rsidRPr="00FC0D57">
        <w:t xml:space="preserve">Property: </w:t>
      </w:r>
      <w:proofErr w:type="spellStart"/>
      <w:r>
        <w:t>cccev</w:t>
      </w:r>
      <w:proofErr w:type="gramStart"/>
      <w:r>
        <w:t>:bias</w:t>
      </w:r>
      <w:bookmarkEnd w:id="240"/>
      <w:proofErr w:type="spellEnd"/>
      <w:proofErr w:type="gramEnd"/>
    </w:p>
    <w:tbl>
      <w:tblPr>
        <w:tblStyle w:val="GridTable4-Accent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cccev:bias</w:t>
            </w:r>
            <w:proofErr w:type="spellEnd"/>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7B206A" w:rsidP="00321890">
            <w:pPr>
              <w:pStyle w:val="Text2"/>
              <w:cnfStyle w:val="000000000000" w:firstRow="0" w:lastRow="0" w:firstColumn="0" w:lastColumn="0" w:oddVBand="0" w:evenVBand="0" w:oddHBand="0" w:evenHBand="0" w:firstRowFirstColumn="0" w:firstRowLastColumn="0" w:lastRowFirstColumn="0" w:lastRowLastColumn="0"/>
            </w:pPr>
            <w:hyperlink r:id="rId36" w:anchor="bias" w:history="1">
              <w:r w:rsidR="00E7737B" w:rsidRPr="008948F7">
                <w:rPr>
                  <w:rStyle w:val="Hyperlink"/>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E444AE">
              <w:rPr>
                <w:rFonts w:ascii="Courier New" w:hAnsi="Courier New" w:cs="Courier New"/>
                <w:i/>
                <w:sz w:val="20"/>
              </w:rPr>
              <w:t>Numeric</w:t>
            </w:r>
            <w:proofErr w:type="spellEnd"/>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105EABEB" w14:textId="5882A015" w:rsidR="00113BB3" w:rsidRDefault="00A1695A" w:rsidP="00A1695A">
      <w:pPr>
        <w:pStyle w:val="Heading3"/>
      </w:pPr>
      <w:bookmarkStart w:id="241" w:name="_Toc39402691"/>
      <w:r>
        <w:t>Inherited properties</w:t>
      </w:r>
      <w:bookmarkEnd w:id="241"/>
    </w:p>
    <w:p w14:paraId="2D7A08D0" w14:textId="77777777" w:rsidR="003951D6" w:rsidRDefault="00A1695A" w:rsidP="00A1695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7B206A"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37A402ED" w14:textId="3749E4C3" w:rsidR="009B4C52" w:rsidRPr="00FC0D57" w:rsidRDefault="009B4C52" w:rsidP="009B4C52">
      <w:pPr>
        <w:pStyle w:val="Heading2"/>
      </w:pPr>
      <w:bookmarkStart w:id="242" w:name="_Toc39402692"/>
      <w:bookmarkStart w:id="243" w:name="_Toc39402732"/>
      <w:r w:rsidRPr="00FC0D57">
        <w:t xml:space="preserve">Class: </w:t>
      </w:r>
      <w:r>
        <w:t>Information Requirement</w:t>
      </w:r>
      <w:bookmarkEnd w:id="242"/>
      <w:bookmarkEnd w:id="243"/>
    </w:p>
    <w:tbl>
      <w:tblPr>
        <w:tblStyle w:val="GridTable4-Accent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cccev:InformationRequirement</w:t>
            </w:r>
            <w:proofErr w:type="spellEnd"/>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lastRenderedPageBreak/>
              <w:t>URI:</w:t>
            </w:r>
          </w:p>
        </w:tc>
        <w:tc>
          <w:tcPr>
            <w:tcW w:w="6661" w:type="dxa"/>
          </w:tcPr>
          <w:p w14:paraId="38FABF7C" w14:textId="17DFE591" w:rsidR="009B4C52" w:rsidRPr="00FC0D57" w:rsidRDefault="007B206A" w:rsidP="00321890">
            <w:pPr>
              <w:pStyle w:val="Text2"/>
              <w:cnfStyle w:val="000000100000" w:firstRow="0" w:lastRow="0" w:firstColumn="0" w:lastColumn="0" w:oddVBand="0" w:evenVBand="0" w:oddHBand="1" w:evenHBand="0" w:firstRowFirstColumn="0" w:firstRowLastColumn="0" w:lastRowFirstColumn="0" w:lastRowLastColumn="0"/>
            </w:pPr>
            <w:hyperlink r:id="rId37" w:anchor="InformationRequirement" w:history="1">
              <w:r w:rsidR="009B4C52" w:rsidRPr="008948F7">
                <w:rPr>
                  <w:rStyle w:val="Hyperlink"/>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7B206A"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B4C52" w:rsidRPr="000C6890">
                <w:rPr>
                  <w:rStyle w:val="Hyperlink"/>
                  <w:rFonts w:ascii="Courier New" w:hAnsi="Courier New" w:cs="Courier New"/>
                  <w:i/>
                  <w:sz w:val="20"/>
                </w:rPr>
                <w:t>cccev:Requirement</w:t>
              </w:r>
              <w:proofErr w:type="spellEnd"/>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requirement can indicate the expected type of evidence, its format, source, and other properties related to the evidence.</w:t>
            </w:r>
          </w:p>
        </w:tc>
      </w:tr>
    </w:tbl>
    <w:p w14:paraId="649152E1" w14:textId="77777777" w:rsidR="00F82044" w:rsidRDefault="00F82044" w:rsidP="00F82044">
      <w:pPr>
        <w:pStyle w:val="Heading3"/>
      </w:pPr>
      <w:bookmarkStart w:id="244" w:name="_Toc39402693"/>
      <w:r>
        <w:t>Inherited properties</w:t>
      </w:r>
      <w:bookmarkEnd w:id="244"/>
    </w:p>
    <w:p w14:paraId="36255CB4" w14:textId="0E813C9B" w:rsidR="00F82044" w:rsidRDefault="00F82044" w:rsidP="00F82044">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7B206A"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2392B648" w14:textId="47EB0FC8" w:rsidR="00321890" w:rsidRPr="00FC0D57" w:rsidRDefault="00321890" w:rsidP="00321890">
      <w:pPr>
        <w:pStyle w:val="Heading2"/>
      </w:pPr>
      <w:bookmarkStart w:id="245" w:name="_Toc39402694"/>
      <w:bookmarkStart w:id="246" w:name="_Toc39402733"/>
      <w:r w:rsidRPr="00FC0D57">
        <w:t xml:space="preserve">Class: </w:t>
      </w:r>
      <w:r>
        <w:t>Constraint</w:t>
      </w:r>
      <w:bookmarkEnd w:id="245"/>
      <w:bookmarkEnd w:id="246"/>
    </w:p>
    <w:tbl>
      <w:tblPr>
        <w:tblStyle w:val="GridTable4-Accent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7B206A" w:rsidP="00321890">
            <w:pPr>
              <w:pStyle w:val="Text2"/>
              <w:cnfStyle w:val="000000100000" w:firstRow="0" w:lastRow="0" w:firstColumn="0" w:lastColumn="0" w:oddVBand="0" w:evenVBand="0" w:oddHBand="1" w:evenHBand="0" w:firstRowFirstColumn="0" w:firstRowLastColumn="0" w:lastRowFirstColumn="0" w:lastRowLastColumn="0"/>
            </w:pPr>
            <w:hyperlink r:id="rId38" w:anchor="Constraint" w:history="1">
              <w:r w:rsidR="00174D34" w:rsidRPr="008948F7">
                <w:rPr>
                  <w:rStyle w:val="Hyperlink"/>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1E6E5624"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Limitation applied to requirement(s) or to the concept(s) the requirement is about.</w:t>
            </w:r>
          </w:p>
          <w:p w14:paraId="292FC00A"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Additional Information:</w:t>
            </w:r>
          </w:p>
          <w:p w14:paraId="4D2DCC67" w14:textId="62B8A2F4" w:rsidR="00321890" w:rsidRPr="00FC0D57"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An example in eProcurement, a threshold: the minimum Turnover required by the buyer to select the candidates.</w:t>
            </w: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lastRenderedPageBreak/>
              <w:t>Subclass of:</w:t>
            </w:r>
          </w:p>
        </w:tc>
        <w:tc>
          <w:tcPr>
            <w:tcW w:w="6661" w:type="dxa"/>
          </w:tcPr>
          <w:p w14:paraId="57205386" w14:textId="77777777" w:rsidR="00321890" w:rsidRPr="00C754D8" w:rsidRDefault="007B206A"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321890" w:rsidRPr="000C6890">
                <w:rPr>
                  <w:rStyle w:val="Hyperlink"/>
                  <w:rFonts w:ascii="Courier New" w:hAnsi="Courier New" w:cs="Courier New"/>
                  <w:i/>
                  <w:sz w:val="20"/>
                </w:rPr>
                <w:t>cccev:Requirement</w:t>
              </w:r>
              <w:proofErr w:type="spellEnd"/>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02198739" w14:textId="4F0A31CE" w:rsidR="00321890" w:rsidRDefault="00321890" w:rsidP="00693392">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Constraints can apply to any other type of Requirement, e.g. </w:t>
            </w:r>
            <w:proofErr w:type="spellStart"/>
            <w:r w:rsidR="00480C23" w:rsidRPr="00480C23">
              <w:rPr>
                <w:rFonts w:ascii="Courier New" w:hAnsi="Courier New" w:cs="Courier New"/>
                <w:i/>
                <w:sz w:val="20"/>
              </w:rPr>
              <w:t>cccev</w:t>
            </w:r>
            <w:proofErr w:type="gramStart"/>
            <w:r w:rsidR="00480C23" w:rsidRPr="00480C23">
              <w:rPr>
                <w:rFonts w:ascii="Courier New" w:hAnsi="Courier New" w:cs="Courier New"/>
                <w:i/>
                <w:sz w:val="20"/>
              </w:rPr>
              <w:t>:</w:t>
            </w:r>
            <w:r w:rsidRPr="00480C23">
              <w:rPr>
                <w:rFonts w:ascii="Courier New" w:hAnsi="Courier New" w:cs="Courier New"/>
                <w:i/>
                <w:sz w:val="20"/>
              </w:rPr>
              <w:t>Criterion</w:t>
            </w:r>
            <w:proofErr w:type="spellEnd"/>
            <w:proofErr w:type="gramEnd"/>
            <w:r>
              <w:t xml:space="preserve"> and </w:t>
            </w:r>
            <w:proofErr w:type="spellStart"/>
            <w:r w:rsidR="00480C23" w:rsidRPr="00480C23">
              <w:rPr>
                <w:rFonts w:ascii="Courier New" w:hAnsi="Courier New" w:cs="Courier New"/>
                <w:i/>
                <w:sz w:val="20"/>
              </w:rPr>
              <w:t>cccev:</w:t>
            </w:r>
            <w:r w:rsidRPr="00480C23">
              <w:rPr>
                <w:rFonts w:ascii="Courier New" w:hAnsi="Courier New" w:cs="Courier New"/>
                <w:i/>
                <w:sz w:val="20"/>
              </w:rPr>
              <w:t>InformationRequirement</w:t>
            </w:r>
            <w:proofErr w:type="spellEnd"/>
            <w:r>
              <w:t xml:space="preserve">, via the property </w:t>
            </w:r>
            <w:proofErr w:type="spellStart"/>
            <w:r w:rsidRPr="00321890">
              <w:rPr>
                <w:rFonts w:ascii="Courier New" w:hAnsi="Courier New" w:cs="Courier New"/>
                <w:i/>
                <w:sz w:val="20"/>
              </w:rPr>
              <w:t>ccev:hasRequirement</w:t>
            </w:r>
            <w:proofErr w:type="spellEnd"/>
            <w:r>
              <w:t xml:space="preserve">;  or to </w:t>
            </w:r>
            <w:proofErr w:type="spellStart"/>
            <w:r w:rsidR="00480C23" w:rsidRPr="00480C23">
              <w:rPr>
                <w:rFonts w:ascii="Courier New" w:hAnsi="Courier New" w:cs="Courier New"/>
                <w:i/>
                <w:sz w:val="20"/>
              </w:rPr>
              <w:t>cccev:</w:t>
            </w:r>
            <w:r w:rsidRPr="00480C23">
              <w:rPr>
                <w:rFonts w:ascii="Courier New" w:hAnsi="Courier New" w:cs="Courier New"/>
                <w:i/>
                <w:sz w:val="20"/>
              </w:rPr>
              <w:t>Concept</w:t>
            </w:r>
            <w:proofErr w:type="spellEnd"/>
            <w:r>
              <w:t xml:space="preserve">, via the property </w:t>
            </w:r>
            <w:proofErr w:type="spellStart"/>
            <w:r w:rsidRPr="00D5691A">
              <w:rPr>
                <w:rFonts w:ascii="Courier New" w:hAnsi="Courier New" w:cs="Courier New"/>
                <w:i/>
                <w:sz w:val="20"/>
              </w:rPr>
              <w:t>cccev:</w:t>
            </w:r>
            <w:r w:rsidR="00693392">
              <w:rPr>
                <w:rFonts w:ascii="Courier New" w:hAnsi="Courier New" w:cs="Courier New"/>
                <w:i/>
                <w:sz w:val="20"/>
              </w:rPr>
              <w:t>isAbout</w:t>
            </w:r>
            <w:proofErr w:type="spellEnd"/>
            <w:r>
              <w:t xml:space="preserve">. It could also be applied to itself thus building structures of </w:t>
            </w:r>
            <w:r w:rsidR="00D5691A">
              <w:t>constraints and sub-constraints.</w:t>
            </w:r>
          </w:p>
          <w:p w14:paraId="231EC05B" w14:textId="0EB108AC" w:rsidR="00480C23" w:rsidRPr="00D5691A" w:rsidRDefault="00480C23" w:rsidP="00480C23">
            <w:pPr>
              <w:pStyle w:val="Text2"/>
              <w:cnfStyle w:val="000000000000" w:firstRow="0" w:lastRow="0" w:firstColumn="0" w:lastColumn="0" w:oddVBand="0" w:evenVBand="0" w:oddHBand="0" w:evenHBand="0" w:firstRowFirstColumn="0" w:firstRowLastColumn="0" w:lastRowFirstColumn="0" w:lastRowLastColumn="0"/>
              <w:rPr>
                <w:u w:val="single"/>
              </w:rPr>
            </w:pPr>
            <w:r w:rsidRPr="00480C23">
              <w:rPr>
                <w:b/>
              </w:rPr>
              <w:t>Design note</w:t>
            </w:r>
            <w:r>
              <w:t xml:space="preserve">: the class </w:t>
            </w:r>
            <w:proofErr w:type="spellStart"/>
            <w:r w:rsidRPr="00480C23">
              <w:rPr>
                <w:rFonts w:ascii="Courier New" w:hAnsi="Courier New" w:cs="Courier New"/>
                <w:i/>
                <w:sz w:val="20"/>
              </w:rPr>
              <w:t>cccev</w:t>
            </w:r>
            <w:proofErr w:type="gramStart"/>
            <w:r w:rsidRPr="00480C23">
              <w:rPr>
                <w:rFonts w:ascii="Courier New" w:hAnsi="Courier New" w:cs="Courier New"/>
                <w:i/>
                <w:sz w:val="20"/>
              </w:rPr>
              <w:t>:Constraint</w:t>
            </w:r>
            <w:proofErr w:type="spellEnd"/>
            <w:proofErr w:type="gramEnd"/>
            <w:r>
              <w:t xml:space="preserve"> could be extended to define ‘input parameters’ for a </w:t>
            </w:r>
            <w:proofErr w:type="spellStart"/>
            <w:r w:rsidRPr="00480C23">
              <w:rPr>
                <w:rFonts w:ascii="Courier New" w:hAnsi="Courier New" w:cs="Courier New"/>
                <w:i/>
                <w:sz w:val="20"/>
              </w:rPr>
              <w:t>dcat:DataService</w:t>
            </w:r>
            <w:proofErr w:type="spellEnd"/>
            <w:r>
              <w:t>, e.g. the national ID number of a natural person used as a parameter in front of a Person Registry.</w:t>
            </w:r>
          </w:p>
        </w:tc>
      </w:tr>
    </w:tbl>
    <w:p w14:paraId="0857B960" w14:textId="77777777" w:rsidR="00D5691A" w:rsidRDefault="00D5691A" w:rsidP="00174D34">
      <w:pPr>
        <w:pStyle w:val="Heading3"/>
        <w:ind w:left="720" w:hanging="720"/>
      </w:pPr>
      <w:bookmarkStart w:id="247" w:name="_Toc39402695"/>
      <w:r>
        <w:t>Inherited properties</w:t>
      </w:r>
      <w:bookmarkEnd w:id="247"/>
    </w:p>
    <w:p w14:paraId="286F3AA5" w14:textId="77777777" w:rsidR="00D5691A" w:rsidRDefault="00D5691A" w:rsidP="00D5691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 xml:space="preserve">Properties inherited from </w:t>
            </w:r>
            <w:proofErr w:type="spellStart"/>
            <w:r>
              <w:t>cccev:Requirement</w:t>
            </w:r>
            <w:proofErr w:type="spellEnd"/>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7B206A" w:rsidP="00F97C97">
            <w:pPr>
              <w:pStyle w:val="Text2"/>
              <w:jc w:val="left"/>
              <w:rPr>
                <w:b w:val="0"/>
              </w:rPr>
            </w:pPr>
            <w:hyperlink w:anchor="PropertyID" w:history="1">
              <w:proofErr w:type="spellStart"/>
              <w:r w:rsidR="00272727" w:rsidRPr="009B4C52">
                <w:rPr>
                  <w:rStyle w:val="Hyperlink"/>
                  <w:b w:val="0"/>
                  <w:bCs w:val="0"/>
                </w:rPr>
                <w:t>cbc:id</w:t>
              </w:r>
              <w:proofErr w:type="spellEnd"/>
            </w:hyperlink>
            <w:r w:rsidR="00272727">
              <w:rPr>
                <w:b w:val="0"/>
              </w:rPr>
              <w:t xml:space="preserve">, </w:t>
            </w:r>
            <w:hyperlink w:anchor="PropertyName" w:history="1">
              <w:proofErr w:type="spellStart"/>
              <w:r w:rsidR="00272727" w:rsidRPr="009B4C52">
                <w:rPr>
                  <w:rStyle w:val="Hyperlink"/>
                  <w:b w:val="0"/>
                  <w:bCs w:val="0"/>
                </w:rPr>
                <w:t>cbc:name</w:t>
              </w:r>
              <w:proofErr w:type="spellEnd"/>
            </w:hyperlink>
            <w:r w:rsidR="00272727">
              <w:rPr>
                <w:b w:val="0"/>
              </w:rPr>
              <w:t xml:space="preserve">, </w:t>
            </w:r>
            <w:hyperlink w:anchor="PropertyDescription" w:history="1">
              <w:proofErr w:type="spellStart"/>
              <w:r w:rsidR="00272727" w:rsidRPr="009B4C52">
                <w:rPr>
                  <w:rStyle w:val="Hyperlink"/>
                  <w:b w:val="0"/>
                  <w:bCs w:val="0"/>
                </w:rPr>
                <w:t>cbc:description</w:t>
              </w:r>
              <w:proofErr w:type="spellEnd"/>
            </w:hyperlink>
            <w:r w:rsidR="00272727">
              <w:rPr>
                <w:b w:val="0"/>
              </w:rPr>
              <w:t xml:space="preserve">, </w:t>
            </w:r>
            <w:hyperlink w:anchor="PropertyType" w:history="1">
              <w:proofErr w:type="spellStart"/>
              <w:r w:rsidR="00272727" w:rsidRPr="009B4C52">
                <w:rPr>
                  <w:rStyle w:val="Hyperlink"/>
                  <w:b w:val="0"/>
                  <w:bCs w:val="0"/>
                </w:rPr>
                <w:t>cbc:type</w:t>
              </w:r>
              <w:proofErr w:type="spellEnd"/>
            </w:hyperlink>
            <w:r w:rsidR="00272727">
              <w:rPr>
                <w:b w:val="0"/>
              </w:rPr>
              <w:t xml:space="preserve">, </w:t>
            </w:r>
            <w:hyperlink w:anchor="PropertyIsAbout" w:history="1">
              <w:proofErr w:type="spellStart"/>
              <w:r w:rsidR="00272727" w:rsidRPr="00B048CD">
                <w:rPr>
                  <w:rStyle w:val="Hyperlink"/>
                  <w:b w:val="0"/>
                  <w:bCs w:val="0"/>
                </w:rPr>
                <w:t>cccev:</w:t>
              </w:r>
              <w:r w:rsidR="00272727">
                <w:rPr>
                  <w:rStyle w:val="Hyperlink"/>
                  <w:b w:val="0"/>
                  <w:bCs w:val="0"/>
                </w:rPr>
                <w:t>isAbout</w:t>
              </w:r>
              <w:proofErr w:type="spellEnd"/>
            </w:hyperlink>
            <w:r w:rsidR="00272727">
              <w:rPr>
                <w:b w:val="0"/>
              </w:rPr>
              <w:t xml:space="preserve">, </w:t>
            </w:r>
            <w:hyperlink w:anchor="PropertyHasRequirement" w:history="1">
              <w:proofErr w:type="spellStart"/>
              <w:r w:rsidR="00272727" w:rsidRPr="00B048CD">
                <w:rPr>
                  <w:rStyle w:val="Hyperlink"/>
                  <w:b w:val="0"/>
                  <w:bCs w:val="0"/>
                </w:rPr>
                <w:t>cccev:hasRequirement</w:t>
              </w:r>
              <w:proofErr w:type="spellEnd"/>
            </w:hyperlink>
            <w:r w:rsidR="00272727">
              <w:rPr>
                <w:b w:val="0"/>
              </w:rPr>
              <w:t xml:space="preserve">, </w:t>
            </w:r>
            <w:hyperlink w:anchor="PropertyIsRequirementOf" w:history="1">
              <w:proofErr w:type="spellStart"/>
              <w:r w:rsidR="00272727" w:rsidRPr="00794699">
                <w:rPr>
                  <w:rStyle w:val="Hyperlink"/>
                  <w:b w:val="0"/>
                  <w:bCs w:val="0"/>
                </w:rPr>
                <w:t>cccev:isRequirementOf</w:t>
              </w:r>
              <w:proofErr w:type="spellEnd"/>
            </w:hyperlink>
            <w:r w:rsidR="00272727">
              <w:rPr>
                <w:b w:val="0"/>
              </w:rPr>
              <w:t xml:space="preserve">, </w:t>
            </w:r>
            <w:hyperlink w:anchor="PropertyHasSupportingEvidence" w:history="1">
              <w:proofErr w:type="spellStart"/>
              <w:r w:rsidR="00272727" w:rsidRPr="00794699">
                <w:rPr>
                  <w:rStyle w:val="Hyperlink"/>
                  <w:b w:val="0"/>
                  <w:bCs w:val="0"/>
                </w:rPr>
                <w:t>cccev:hasSupportingEvidence</w:t>
              </w:r>
              <w:proofErr w:type="spellEnd"/>
            </w:hyperlink>
            <w:r w:rsidR="00272727">
              <w:rPr>
                <w:b w:val="0"/>
              </w:rPr>
              <w:t xml:space="preserve">, </w:t>
            </w:r>
            <w:hyperlink w:anchor="PropertyIsDerivedFrom" w:history="1">
              <w:proofErr w:type="spellStart"/>
              <w:r w:rsidR="00272727" w:rsidRPr="00794699">
                <w:rPr>
                  <w:rStyle w:val="Hyperlink"/>
                  <w:b w:val="0"/>
                  <w:bCs w:val="0"/>
                </w:rPr>
                <w:t>cccev:isDerivedFrom</w:t>
              </w:r>
              <w:proofErr w:type="spellEnd"/>
            </w:hyperlink>
            <w:r w:rsidR="00272727">
              <w:rPr>
                <w:b w:val="0"/>
              </w:rPr>
              <w:t xml:space="preserve">, </w:t>
            </w:r>
            <w:hyperlink w:anchor="PropertyHasQualifiedRelation" w:history="1">
              <w:proofErr w:type="spellStart"/>
              <w:r w:rsidR="00272727" w:rsidRPr="00794699">
                <w:rPr>
                  <w:rStyle w:val="Hyperlink"/>
                  <w:b w:val="0"/>
                  <w:bCs w:val="0"/>
                </w:rPr>
                <w:t>cccev:hasQualifiedRelation</w:t>
              </w:r>
              <w:proofErr w:type="spellEnd"/>
            </w:hyperlink>
            <w:r w:rsidR="00272727">
              <w:rPr>
                <w:b w:val="0"/>
              </w:rPr>
              <w:t xml:space="preserve">, </w:t>
            </w:r>
            <w:hyperlink w:anchor="PropertyHasEvidenceTypeCombinationList" w:history="1">
              <w:proofErr w:type="spellStart"/>
              <w:r w:rsidR="00272727" w:rsidRPr="00321890">
                <w:rPr>
                  <w:rStyle w:val="Hyperlink"/>
                  <w:b w:val="0"/>
                  <w:bCs w:val="0"/>
                </w:rPr>
                <w:t>ccccev:hasEvidenceTypeCombinationList</w:t>
              </w:r>
              <w:proofErr w:type="spellEnd"/>
            </w:hyperlink>
            <w:r w:rsidR="00272727">
              <w:rPr>
                <w:b w:val="0"/>
              </w:rPr>
              <w:t>.</w:t>
            </w:r>
          </w:p>
        </w:tc>
      </w:tr>
    </w:tbl>
    <w:p w14:paraId="579243EB" w14:textId="46E76B3F" w:rsidR="00174D34" w:rsidRPr="00FC0D57" w:rsidRDefault="00174D34" w:rsidP="00174D34">
      <w:pPr>
        <w:pStyle w:val="Heading2"/>
      </w:pPr>
      <w:bookmarkStart w:id="248" w:name="_Toc39402696"/>
      <w:bookmarkStart w:id="249" w:name="_Toc39402734"/>
      <w:r w:rsidRPr="00FC0D57">
        <w:t xml:space="preserve">Class: </w:t>
      </w:r>
      <w:r>
        <w:t>Concept</w:t>
      </w:r>
      <w:bookmarkEnd w:id="248"/>
      <w:bookmarkEnd w:id="249"/>
    </w:p>
    <w:tbl>
      <w:tblPr>
        <w:tblStyle w:val="GridTable4-Accent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t>URI:</w:t>
            </w:r>
          </w:p>
        </w:tc>
        <w:tc>
          <w:tcPr>
            <w:tcW w:w="6661" w:type="dxa"/>
          </w:tcPr>
          <w:p w14:paraId="3C11E3B4" w14:textId="7EE97D72" w:rsidR="00174D34" w:rsidRPr="00FC0D57" w:rsidRDefault="007B206A" w:rsidP="00F97C97">
            <w:pPr>
              <w:pStyle w:val="Text2"/>
              <w:cnfStyle w:val="000000100000" w:firstRow="0" w:lastRow="0" w:firstColumn="0" w:lastColumn="0" w:oddVBand="0" w:evenVBand="0" w:oddHBand="1" w:evenHBand="0" w:firstRowFirstColumn="0" w:firstRowLastColumn="0" w:lastRowFirstColumn="0" w:lastRowLastColumn="0"/>
            </w:pPr>
            <w:hyperlink r:id="rId39" w:anchor="Concept " w:history="1">
              <w:r w:rsidR="00174D34" w:rsidRPr="008948F7">
                <w:rPr>
                  <w:rStyle w:val="Hyperlink"/>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448C84F9" w14:textId="77777777" w:rsidR="00174D34" w:rsidRDefault="00480C23"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reference to an entity, i.e. a class or a property,</w:t>
            </w:r>
            <w:r w:rsidR="00927B42">
              <w:rPr>
                <w:rFonts w:cs="Calibri"/>
                <w:sz w:val="20"/>
                <w:lang w:eastAsia="en-GB"/>
              </w:rPr>
              <w:t xml:space="preserve"> which </w:t>
            </w:r>
            <w:r>
              <w:rPr>
                <w:rFonts w:cs="Calibri"/>
                <w:sz w:val="20"/>
                <w:lang w:eastAsia="en-GB"/>
              </w:rPr>
              <w:t>is defined in a known ontology or vocabulary.</w:t>
            </w:r>
          </w:p>
          <w:p w14:paraId="5DD62ABC" w14:textId="77777777" w:rsidR="00927B42"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13B54A9B" w14:textId="41D284F3" w:rsidR="00927B42" w:rsidRPr="00FC0D57"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concept defined in the context of a Requirement must be unambiguous so there is no possibility of misinterpretation. Hence the use of qualified names (a pair {namespace, local name} is strongly recommended for the identification of the entity being referred to.</w:t>
            </w: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C3245CF" w:rsidR="00174D34" w:rsidRPr="00FC0D57" w:rsidRDefault="00174D34" w:rsidP="00F97C97">
            <w:pPr>
              <w:pStyle w:val="Text2"/>
            </w:pPr>
            <w:r w:rsidRPr="00FC0D57">
              <w:t>Subclass of:</w:t>
            </w:r>
          </w:p>
        </w:tc>
        <w:tc>
          <w:tcPr>
            <w:tcW w:w="6661" w:type="dxa"/>
          </w:tcPr>
          <w:p w14:paraId="69D941AF" w14:textId="06CF6AD6" w:rsidR="00174D34" w:rsidRPr="00C754D8" w:rsidRDefault="007B206A"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174D34">
                <w:rPr>
                  <w:rStyle w:val="Hyperlink"/>
                  <w:rFonts w:ascii="Courier New" w:hAnsi="Courier New" w:cs="Courier New"/>
                  <w:i/>
                  <w:sz w:val="20"/>
                </w:rPr>
                <w:t>owl:Thing</w:t>
              </w:r>
              <w:proofErr w:type="spellEnd"/>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15A036C5" w:rsidR="00174D34" w:rsidRPr="00D5691A" w:rsidRDefault="00174D34"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r w:rsidR="00927B42">
              <w:t xml:space="preserve"> Concepts may be used to build simple or complex information elements. </w:t>
            </w:r>
          </w:p>
        </w:tc>
      </w:tr>
    </w:tbl>
    <w:p w14:paraId="0D79739E" w14:textId="77777777" w:rsidR="003951D6" w:rsidRDefault="003951D6" w:rsidP="003951D6">
      <w:pPr>
        <w:pStyle w:val="Heading3"/>
      </w:pPr>
      <w:bookmarkStart w:id="250" w:name="_Toc39402697"/>
      <w:r>
        <w:lastRenderedPageBreak/>
        <w:t>Basic properties</w:t>
      </w:r>
      <w:bookmarkEnd w:id="250"/>
    </w:p>
    <w:p w14:paraId="075529AD" w14:textId="7A957916" w:rsidR="003951D6" w:rsidRDefault="003951D6" w:rsidP="003951D6">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7B206A" w:rsidP="003951D6">
            <w:pPr>
              <w:pStyle w:val="Text2"/>
              <w:jc w:val="left"/>
              <w:rPr>
                <w:b w:val="0"/>
              </w:rPr>
            </w:pPr>
            <w:hyperlink w:anchor="PropertyID" w:history="1">
              <w:proofErr w:type="spellStart"/>
              <w:proofErr w:type="gramStart"/>
              <w:r w:rsidR="003951D6" w:rsidRPr="009B4C52">
                <w:rPr>
                  <w:rStyle w:val="Hyperlink"/>
                  <w:b w:val="0"/>
                  <w:bCs w:val="0"/>
                </w:rPr>
                <w:t>cbc:</w:t>
              </w:r>
              <w:proofErr w:type="gramEnd"/>
              <w:r w:rsidR="003951D6" w:rsidRPr="009B4C52">
                <w:rPr>
                  <w:rStyle w:val="Hyperlink"/>
                  <w:b w:val="0"/>
                  <w:bCs w:val="0"/>
                </w:rPr>
                <w:t>id</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_Property:_cbc: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QName" w:history="1">
              <w:proofErr w:type="spellStart"/>
              <w:r w:rsidR="005E3665">
                <w:rPr>
                  <w:rStyle w:val="Hyperlink"/>
                  <w:b w:val="0"/>
                  <w:bCs w:val="0"/>
                </w:rPr>
                <w:t>cbc:q</w:t>
              </w:r>
              <w:r w:rsidR="003951D6" w:rsidRPr="005E3665">
                <w:rPr>
                  <w:rStyle w:val="Hyperlink"/>
                  <w:b w:val="0"/>
                  <w:bCs w:val="0"/>
                </w:rPr>
                <w:t>Name</w:t>
              </w:r>
              <w:proofErr w:type="spellEnd"/>
            </w:hyperlink>
            <w:r w:rsidR="003951D6">
              <w:rPr>
                <w:b w:val="0"/>
              </w:rPr>
              <w:t>.</w:t>
            </w:r>
          </w:p>
        </w:tc>
      </w:tr>
    </w:tbl>
    <w:p w14:paraId="36F20B07" w14:textId="26955D33" w:rsidR="00C915C0" w:rsidRPr="00FC0D57" w:rsidRDefault="00C915C0" w:rsidP="00C915C0">
      <w:pPr>
        <w:pStyle w:val="Heading3"/>
      </w:pPr>
      <w:bookmarkStart w:id="251" w:name="_Toc39402698"/>
      <w:r w:rsidRPr="00FC0D57">
        <w:t xml:space="preserve">Property: </w:t>
      </w:r>
      <w:proofErr w:type="spellStart"/>
      <w:r>
        <w:t>cccev</w:t>
      </w:r>
      <w:proofErr w:type="gramStart"/>
      <w:r>
        <w:t>:hasConcept</w:t>
      </w:r>
      <w:bookmarkEnd w:id="251"/>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cccev:hasConcept</w:t>
            </w:r>
            <w:proofErr w:type="spellEnd"/>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40" w:anchor="hasConcept" w:history="1">
              <w:r w:rsidR="00C915C0" w:rsidRPr="008948F7">
                <w:rPr>
                  <w:rStyle w:val="Hyperlink"/>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Heading3"/>
      </w:pPr>
      <w:bookmarkStart w:id="252" w:name="_Toc39402699"/>
      <w:r w:rsidRPr="00FC0D57">
        <w:t xml:space="preserve">Property: </w:t>
      </w:r>
      <w:proofErr w:type="spellStart"/>
      <w:r>
        <w:t>cccev</w:t>
      </w:r>
      <w:proofErr w:type="gramStart"/>
      <w:r>
        <w:t>:hasConstraint</w:t>
      </w:r>
      <w:bookmarkEnd w:id="252"/>
      <w:proofErr w:type="spellEnd"/>
      <w:proofErr w:type="gramEnd"/>
    </w:p>
    <w:tbl>
      <w:tblPr>
        <w:tblStyle w:val="GridTable4-Accent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cccev:hasConstraint</w:t>
            </w:r>
            <w:proofErr w:type="spellEnd"/>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41" w:anchor="hasConstraint" w:history="1">
              <w:r w:rsidR="00F71797" w:rsidRPr="008948F7">
                <w:rPr>
                  <w:rStyle w:val="Hyperlink"/>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cccev:Constraint</w:t>
            </w:r>
            <w:proofErr w:type="spellEnd"/>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Heading3"/>
      </w:pPr>
      <w:bookmarkStart w:id="253" w:name="_Toc39402700"/>
      <w:r w:rsidRPr="00FC0D57">
        <w:t xml:space="preserve">Property: </w:t>
      </w:r>
      <w:proofErr w:type="spellStart"/>
      <w:r>
        <w:t>cccev</w:t>
      </w:r>
      <w:proofErr w:type="gramStart"/>
      <w:r>
        <w:t>:hasValue</w:t>
      </w:r>
      <w:bookmarkEnd w:id="253"/>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cccev:hasValue</w:t>
            </w:r>
            <w:proofErr w:type="spellEnd"/>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42" w:anchor="hasValue" w:history="1">
              <w:r w:rsidR="00C915C0" w:rsidRPr="008948F7">
                <w:rPr>
                  <w:rStyle w:val="Hyperlink"/>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lastRenderedPageBreak/>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cccev:Value</w:t>
            </w:r>
            <w:proofErr w:type="spellEnd"/>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6CAB45FF" w14:textId="4E3F084D" w:rsidR="00927B42" w:rsidRPr="00FC0D57" w:rsidRDefault="00927B42" w:rsidP="00927B42">
      <w:pPr>
        <w:pStyle w:val="Heading2"/>
      </w:pPr>
      <w:bookmarkStart w:id="254" w:name="_Toc39402701"/>
      <w:bookmarkStart w:id="255" w:name="_Toc39402735"/>
      <w:r w:rsidRPr="00FC0D57">
        <w:t xml:space="preserve">Class: </w:t>
      </w:r>
      <w:r>
        <w:t>Value</w:t>
      </w:r>
    </w:p>
    <w:tbl>
      <w:tblPr>
        <w:tblStyle w:val="GridTable4-Accent1"/>
        <w:tblW w:w="0" w:type="auto"/>
        <w:tblLook w:val="04A0" w:firstRow="1" w:lastRow="0" w:firstColumn="1" w:lastColumn="0" w:noHBand="0" w:noVBand="1"/>
      </w:tblPr>
      <w:tblGrid>
        <w:gridCol w:w="2689"/>
        <w:gridCol w:w="6661"/>
      </w:tblGrid>
      <w:tr w:rsidR="00927B42" w:rsidRPr="00FC0D57" w14:paraId="11F0F855"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9399B" w14:textId="77777777" w:rsidR="00927B42" w:rsidRPr="00FC0D57" w:rsidRDefault="00927B42" w:rsidP="00726067">
            <w:pPr>
              <w:pStyle w:val="Text2"/>
              <w:jc w:val="left"/>
            </w:pPr>
            <w:r w:rsidRPr="00FC0D57">
              <w:t>Class</w:t>
            </w:r>
          </w:p>
        </w:tc>
        <w:tc>
          <w:tcPr>
            <w:tcW w:w="6661" w:type="dxa"/>
          </w:tcPr>
          <w:p w14:paraId="5413AD6C" w14:textId="01C6203F" w:rsidR="00927B42" w:rsidRPr="00FC0D57" w:rsidRDefault="00927B42" w:rsidP="00927B4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cccev:Value</w:t>
            </w:r>
            <w:proofErr w:type="spellEnd"/>
          </w:p>
        </w:tc>
      </w:tr>
      <w:tr w:rsidR="00927B42" w:rsidRPr="00FC0D57" w14:paraId="55C7D37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7389A0" w14:textId="77777777" w:rsidR="00927B42" w:rsidRPr="00FC0D57" w:rsidRDefault="00927B42" w:rsidP="00726067">
            <w:pPr>
              <w:pStyle w:val="Text2"/>
            </w:pPr>
            <w:r>
              <w:t>URI:</w:t>
            </w:r>
          </w:p>
        </w:tc>
        <w:tc>
          <w:tcPr>
            <w:tcW w:w="6661" w:type="dxa"/>
          </w:tcPr>
          <w:p w14:paraId="3F73BA88" w14:textId="15F513F8" w:rsidR="00927B42" w:rsidRPr="00FC0D57" w:rsidRDefault="007B206A" w:rsidP="00726067">
            <w:pPr>
              <w:pStyle w:val="Text2"/>
              <w:cnfStyle w:val="000000100000" w:firstRow="0" w:lastRow="0" w:firstColumn="0" w:lastColumn="0" w:oddVBand="0" w:evenVBand="0" w:oddHBand="1" w:evenHBand="0" w:firstRowFirstColumn="0" w:firstRowLastColumn="0" w:lastRowFirstColumn="0" w:lastRowLastColumn="0"/>
            </w:pPr>
            <w:hyperlink r:id="rId43" w:anchor="Value" w:history="1">
              <w:r w:rsidR="00927B42" w:rsidRPr="008948F7">
                <w:rPr>
                  <w:rStyle w:val="Hyperlink"/>
                </w:rPr>
                <w:t>https://semic.org/sa/cv/cccev-2.0.0#Value</w:t>
              </w:r>
            </w:hyperlink>
          </w:p>
        </w:tc>
      </w:tr>
      <w:tr w:rsidR="00927B42" w:rsidRPr="00FC0D57" w14:paraId="7B08ED8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E0850D2" w14:textId="77777777" w:rsidR="00927B42" w:rsidRPr="00FC0D57" w:rsidRDefault="00927B42" w:rsidP="00726067">
            <w:pPr>
              <w:pStyle w:val="Text2"/>
            </w:pPr>
            <w:r w:rsidRPr="00FC0D57">
              <w:t>Definition:</w:t>
            </w:r>
          </w:p>
        </w:tc>
        <w:tc>
          <w:tcPr>
            <w:tcW w:w="6661" w:type="dxa"/>
          </w:tcPr>
          <w:p w14:paraId="618D0BC2" w14:textId="760BBE46" w:rsidR="00927B42" w:rsidRPr="00FC0D57" w:rsidRDefault="00927B42" w:rsidP="0072606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7B42" w:rsidRPr="00FC0D57" w14:paraId="57E5824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8E9038" w14:textId="77777777" w:rsidR="00927B42" w:rsidRPr="00FC0D57" w:rsidRDefault="00927B42" w:rsidP="00726067">
            <w:pPr>
              <w:pStyle w:val="Text2"/>
            </w:pPr>
            <w:r w:rsidRPr="00FC0D57">
              <w:t>Subclass of:</w:t>
            </w:r>
          </w:p>
        </w:tc>
        <w:tc>
          <w:tcPr>
            <w:tcW w:w="6661" w:type="dxa"/>
          </w:tcPr>
          <w:p w14:paraId="183F8532" w14:textId="77777777" w:rsidR="00927B42" w:rsidRPr="00C754D8" w:rsidRDefault="007B206A" w:rsidP="0072606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7B42">
                <w:rPr>
                  <w:rStyle w:val="Hyperlink"/>
                  <w:rFonts w:ascii="Courier New" w:hAnsi="Courier New" w:cs="Courier New"/>
                  <w:i/>
                  <w:sz w:val="20"/>
                </w:rPr>
                <w:t>owl:Thing</w:t>
              </w:r>
              <w:proofErr w:type="spellEnd"/>
            </w:hyperlink>
          </w:p>
        </w:tc>
      </w:tr>
      <w:tr w:rsidR="00927B42" w:rsidRPr="00FC0D57" w14:paraId="286757CB"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AC33FE6" w14:textId="77777777" w:rsidR="00927B42" w:rsidRPr="00FC0D57" w:rsidRDefault="00927B42" w:rsidP="00726067">
            <w:pPr>
              <w:pStyle w:val="Text2"/>
            </w:pPr>
            <w:r>
              <w:t>Comments:</w:t>
            </w:r>
          </w:p>
        </w:tc>
        <w:tc>
          <w:tcPr>
            <w:tcW w:w="6661" w:type="dxa"/>
          </w:tcPr>
          <w:p w14:paraId="4F77222F" w14:textId="770CB0AD" w:rsidR="00927B42" w:rsidRPr="00D5691A" w:rsidRDefault="00927B42"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All the properties of the class Value are disjoint amongst themselves.</w:t>
            </w:r>
          </w:p>
        </w:tc>
      </w:tr>
    </w:tbl>
    <w:p w14:paraId="0DA74BAA" w14:textId="654AEE44" w:rsidR="00325BCF" w:rsidRDefault="00325BCF" w:rsidP="00325BCF">
      <w:pPr>
        <w:pStyle w:val="Heading3"/>
      </w:pPr>
      <w:r>
        <w:t xml:space="preserve">Property </w:t>
      </w:r>
      <w:proofErr w:type="spellStart"/>
      <w:r>
        <w:t>cccev</w:t>
      </w:r>
      <w:proofErr w:type="gramStart"/>
      <w:r>
        <w:t>:amountValue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25BCF" w:rsidRPr="00FC0D57" w14:paraId="144CE272"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C2C420" w14:textId="77777777" w:rsidR="00325BCF" w:rsidRPr="00FC0D57" w:rsidRDefault="00325BCF" w:rsidP="00726067">
            <w:pPr>
              <w:pStyle w:val="Text2"/>
              <w:jc w:val="left"/>
            </w:pPr>
            <w:r w:rsidRPr="00FC0D57">
              <w:t>Property</w:t>
            </w:r>
          </w:p>
        </w:tc>
        <w:tc>
          <w:tcPr>
            <w:tcW w:w="6661" w:type="dxa"/>
          </w:tcPr>
          <w:p w14:paraId="47EAC323" w14:textId="60B2FA19" w:rsidR="00325BCF" w:rsidRPr="00FC0D57" w:rsidRDefault="00325BCF"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F0702">
              <w:t>amountValue</w:t>
            </w:r>
            <w:proofErr w:type="spellEnd"/>
          </w:p>
        </w:tc>
      </w:tr>
      <w:tr w:rsidR="00325BCF" w:rsidRPr="00FC0D57" w14:paraId="2FB405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97E2E3" w14:textId="77777777" w:rsidR="00325BCF" w:rsidRPr="00FC0D57" w:rsidRDefault="00325BCF" w:rsidP="00726067">
            <w:pPr>
              <w:pStyle w:val="Text2"/>
              <w:jc w:val="left"/>
            </w:pPr>
            <w:r>
              <w:t xml:space="preserve">Property </w:t>
            </w:r>
            <w:r w:rsidRPr="00FC0D57">
              <w:t>type:</w:t>
            </w:r>
          </w:p>
        </w:tc>
        <w:tc>
          <w:tcPr>
            <w:tcW w:w="6661" w:type="dxa"/>
          </w:tcPr>
          <w:p w14:paraId="31E81680" w14:textId="77777777" w:rsidR="00325BCF" w:rsidRPr="00FC0D57" w:rsidRDefault="00325BCF"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25BCF" w:rsidRPr="00FC0D57" w14:paraId="23907216"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852CA0E" w14:textId="77777777" w:rsidR="00325BCF" w:rsidRPr="00FC0D57" w:rsidRDefault="00325BCF" w:rsidP="00726067">
            <w:pPr>
              <w:pStyle w:val="Text2"/>
            </w:pPr>
            <w:r>
              <w:t>URI</w:t>
            </w:r>
            <w:r w:rsidRPr="00FC0D57">
              <w:t>:</w:t>
            </w:r>
          </w:p>
        </w:tc>
        <w:tc>
          <w:tcPr>
            <w:tcW w:w="6661" w:type="dxa"/>
          </w:tcPr>
          <w:p w14:paraId="0B1E46D8" w14:textId="59200326" w:rsidR="00325BCF" w:rsidRPr="00FC0D57" w:rsidRDefault="007B206A" w:rsidP="00726067">
            <w:pPr>
              <w:pStyle w:val="Text2"/>
              <w:cnfStyle w:val="000000000000" w:firstRow="0" w:lastRow="0" w:firstColumn="0" w:lastColumn="0" w:oddVBand="0" w:evenVBand="0" w:oddHBand="0" w:evenHBand="0" w:firstRowFirstColumn="0" w:firstRowLastColumn="0" w:lastRowFirstColumn="0" w:lastRowLastColumn="0"/>
            </w:pPr>
            <w:hyperlink r:id="rId44" w:anchor="amountValue" w:history="1">
              <w:r w:rsidR="003F0702" w:rsidRPr="008948F7">
                <w:rPr>
                  <w:rStyle w:val="Hyperlink"/>
                </w:rPr>
                <w:t>https://semic.org/sa/cv/cccev-2.0.0#amountValue</w:t>
              </w:r>
            </w:hyperlink>
          </w:p>
        </w:tc>
      </w:tr>
      <w:tr w:rsidR="00325BCF" w:rsidRPr="00FC0D57" w14:paraId="5644D5D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57082" w14:textId="77777777" w:rsidR="00325BCF" w:rsidRPr="00FC0D57" w:rsidRDefault="00325BCF" w:rsidP="00726067">
            <w:pPr>
              <w:pStyle w:val="Text2"/>
            </w:pPr>
            <w:r w:rsidRPr="00FC0D57">
              <w:t>Definition:</w:t>
            </w:r>
          </w:p>
        </w:tc>
        <w:tc>
          <w:tcPr>
            <w:tcW w:w="6661" w:type="dxa"/>
          </w:tcPr>
          <w:p w14:paraId="6F6A261B" w14:textId="0F251329" w:rsidR="00325BCF"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monetary value, with the indication of the currency, provided as the response to a required concept.</w:t>
            </w:r>
          </w:p>
        </w:tc>
      </w:tr>
      <w:tr w:rsidR="00325BCF" w:rsidRPr="00FC0D57" w14:paraId="59E5B43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9CB7E15" w14:textId="3C76AA21" w:rsidR="00325BCF" w:rsidRPr="00FC0D57" w:rsidRDefault="00325BCF" w:rsidP="00726067">
            <w:pPr>
              <w:pStyle w:val="Text2"/>
            </w:pPr>
            <w:r>
              <w:t>Disjoint with:</w:t>
            </w:r>
          </w:p>
        </w:tc>
        <w:tc>
          <w:tcPr>
            <w:tcW w:w="6661" w:type="dxa"/>
          </w:tcPr>
          <w:p w14:paraId="7EB0A638" w14:textId="09F10F68" w:rsidR="00325BCF"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25BCF" w:rsidRPr="00FC0D57" w14:paraId="7B6066A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3EB3C2" w14:textId="77777777" w:rsidR="00325BCF" w:rsidRPr="00FC0D57" w:rsidRDefault="00325BCF" w:rsidP="00726067">
            <w:pPr>
              <w:pStyle w:val="Text2"/>
            </w:pPr>
            <w:r w:rsidRPr="00FC0D57">
              <w:t>Range:</w:t>
            </w:r>
          </w:p>
        </w:tc>
        <w:tc>
          <w:tcPr>
            <w:tcW w:w="6661" w:type="dxa"/>
          </w:tcPr>
          <w:p w14:paraId="6C831242" w14:textId="7F0D2CCE" w:rsidR="00325BCF" w:rsidRPr="00FC0D57" w:rsidRDefault="003F0702" w:rsidP="003F0702">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325BCF">
              <w:rPr>
                <w:rFonts w:ascii="Courier New" w:hAnsi="Courier New" w:cs="Courier New"/>
                <w:i/>
                <w:sz w:val="20"/>
              </w:rPr>
              <w:t>:</w:t>
            </w:r>
            <w:r>
              <w:rPr>
                <w:rFonts w:ascii="Courier New" w:hAnsi="Courier New" w:cs="Courier New"/>
                <w:i/>
                <w:sz w:val="20"/>
              </w:rPr>
              <w:t>Amount</w:t>
            </w:r>
            <w:proofErr w:type="spellEnd"/>
          </w:p>
        </w:tc>
      </w:tr>
      <w:tr w:rsidR="00325BCF" w:rsidRPr="00FC0D57" w14:paraId="318747F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C503964" w14:textId="77777777" w:rsidR="00325BCF" w:rsidRPr="00FC0D57" w:rsidRDefault="00325BCF" w:rsidP="00726067">
            <w:pPr>
              <w:pStyle w:val="Text2"/>
            </w:pPr>
            <w:r>
              <w:t>Cardinality:</w:t>
            </w:r>
          </w:p>
        </w:tc>
        <w:tc>
          <w:tcPr>
            <w:tcW w:w="6661" w:type="dxa"/>
          </w:tcPr>
          <w:p w14:paraId="6CB687DE" w14:textId="04DFBD05" w:rsidR="00325BCF"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325BCF" w:rsidRPr="00FC0D57" w14:paraId="0F2209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E15D99" w14:textId="77777777" w:rsidR="00325BCF" w:rsidRDefault="00325BCF" w:rsidP="00726067">
            <w:pPr>
              <w:pStyle w:val="Text2"/>
            </w:pPr>
            <w:r>
              <w:lastRenderedPageBreak/>
              <w:t>Comments:</w:t>
            </w:r>
          </w:p>
        </w:tc>
        <w:tc>
          <w:tcPr>
            <w:tcW w:w="6661" w:type="dxa"/>
          </w:tcPr>
          <w:p w14:paraId="39D08243" w14:textId="5F163AB7" w:rsidR="00325BCF" w:rsidRPr="0056541C" w:rsidRDefault="00325BCF"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the use of the EU Vocabularies </w:t>
            </w:r>
            <w:proofErr w:type="spellStart"/>
            <w:r w:rsidR="00A2501B">
              <w:t>codelist</w:t>
            </w:r>
            <w:proofErr w:type="spellEnd"/>
            <w:r w:rsidR="00A2501B">
              <w:t xml:space="preserve"> ‘</w:t>
            </w:r>
            <w:hyperlink r:id="rId45" w:history="1">
              <w:r w:rsidR="00A2501B" w:rsidRPr="00A2501B">
                <w:rPr>
                  <w:rStyle w:val="Hyperlink"/>
                  <w:i/>
                </w:rPr>
                <w:t>currency</w:t>
              </w:r>
              <w:r w:rsidR="00A2501B" w:rsidRPr="00A2501B">
                <w:rPr>
                  <w:rStyle w:val="Hyperlink"/>
                </w:rPr>
                <w:t>’</w:t>
              </w:r>
            </w:hyperlink>
            <w:r w:rsidR="00A2501B">
              <w:t xml:space="preserve"> is recommended</w:t>
            </w:r>
            <w:r w:rsidR="00A2501B">
              <w:rPr>
                <w:rStyle w:val="FootnoteReference"/>
              </w:rPr>
              <w:footnoteReference w:id="16"/>
            </w:r>
            <w:r w:rsidR="00A2501B">
              <w:t>.</w:t>
            </w:r>
          </w:p>
        </w:tc>
      </w:tr>
    </w:tbl>
    <w:p w14:paraId="73626B7E" w14:textId="77777777" w:rsidR="00325BCF" w:rsidRPr="00325BCF" w:rsidRDefault="00325BCF" w:rsidP="00325BCF">
      <w:pPr>
        <w:pStyle w:val="Text3"/>
      </w:pPr>
    </w:p>
    <w:p w14:paraId="0CEFC0B7" w14:textId="1DE16948"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7D011FF"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0ED24" w14:textId="77777777" w:rsidR="003F0702" w:rsidRPr="00FC0D57" w:rsidRDefault="003F0702" w:rsidP="00726067">
            <w:pPr>
              <w:pStyle w:val="Text2"/>
              <w:jc w:val="left"/>
            </w:pPr>
            <w:r w:rsidRPr="00FC0D57">
              <w:t>Property</w:t>
            </w:r>
          </w:p>
        </w:tc>
        <w:tc>
          <w:tcPr>
            <w:tcW w:w="6661" w:type="dxa"/>
          </w:tcPr>
          <w:p w14:paraId="585674EA" w14:textId="704A568E" w:rsidR="003F0702" w:rsidRPr="00FC0D57" w:rsidRDefault="003F0702" w:rsidP="003F070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7C3736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4F2712" w14:textId="77777777" w:rsidR="003F0702" w:rsidRPr="00FC0D57" w:rsidRDefault="003F0702" w:rsidP="00726067">
            <w:pPr>
              <w:pStyle w:val="Text2"/>
              <w:jc w:val="left"/>
            </w:pPr>
            <w:r>
              <w:t xml:space="preserve">Property </w:t>
            </w:r>
            <w:r w:rsidRPr="00FC0D57">
              <w:t>type:</w:t>
            </w:r>
          </w:p>
        </w:tc>
        <w:tc>
          <w:tcPr>
            <w:tcW w:w="6661" w:type="dxa"/>
          </w:tcPr>
          <w:p w14:paraId="7B9AC9A8"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2BE905A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2D1281" w14:textId="77777777" w:rsidR="003F0702" w:rsidRPr="00FC0D57" w:rsidRDefault="003F0702" w:rsidP="00726067">
            <w:pPr>
              <w:pStyle w:val="Text2"/>
            </w:pPr>
            <w:r>
              <w:t>URI</w:t>
            </w:r>
            <w:r w:rsidRPr="00FC0D57">
              <w:t>:</w:t>
            </w:r>
          </w:p>
        </w:tc>
        <w:tc>
          <w:tcPr>
            <w:tcW w:w="6661" w:type="dxa"/>
          </w:tcPr>
          <w:p w14:paraId="752BC9C8" w14:textId="40DF60C2" w:rsidR="003F0702" w:rsidRPr="00FC0D57" w:rsidRDefault="003F0702" w:rsidP="003F0702">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09A90FE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8AA538" w14:textId="77777777" w:rsidR="003F0702" w:rsidRPr="00FC0D57" w:rsidRDefault="003F0702" w:rsidP="00726067">
            <w:pPr>
              <w:pStyle w:val="Text2"/>
            </w:pPr>
            <w:r w:rsidRPr="00FC0D57">
              <w:t>Definition:</w:t>
            </w:r>
          </w:p>
        </w:tc>
        <w:tc>
          <w:tcPr>
            <w:tcW w:w="6661" w:type="dxa"/>
          </w:tcPr>
          <w:p w14:paraId="52F12F1B" w14:textId="7C31C3F4"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3FF6E5B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5D2E1E3" w14:textId="77777777" w:rsidR="003F0702" w:rsidRPr="00FC0D57" w:rsidRDefault="003F0702" w:rsidP="00726067">
            <w:pPr>
              <w:pStyle w:val="Text2"/>
            </w:pPr>
            <w:r>
              <w:t>Disjoint with:</w:t>
            </w:r>
          </w:p>
        </w:tc>
        <w:tc>
          <w:tcPr>
            <w:tcW w:w="6661" w:type="dxa"/>
          </w:tcPr>
          <w:p w14:paraId="76308F50" w14:textId="24B20294" w:rsidR="003F0702"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545B44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D6E4C2" w14:textId="77777777" w:rsidR="003F0702" w:rsidRPr="00FC0D57" w:rsidRDefault="003F0702" w:rsidP="00726067">
            <w:pPr>
              <w:pStyle w:val="Text2"/>
            </w:pPr>
            <w:r w:rsidRPr="00FC0D57">
              <w:t>Range:</w:t>
            </w:r>
          </w:p>
        </w:tc>
        <w:tc>
          <w:tcPr>
            <w:tcW w:w="6661" w:type="dxa"/>
          </w:tcPr>
          <w:p w14:paraId="3812D36C"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5E730F5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E219356" w14:textId="77777777" w:rsidR="003F0702" w:rsidRPr="00FC0D57" w:rsidRDefault="003F0702" w:rsidP="00726067">
            <w:pPr>
              <w:pStyle w:val="Text2"/>
            </w:pPr>
            <w:r>
              <w:t>Cardinality:</w:t>
            </w:r>
          </w:p>
        </w:tc>
        <w:tc>
          <w:tcPr>
            <w:tcW w:w="6661" w:type="dxa"/>
          </w:tcPr>
          <w:p w14:paraId="091DFCAC" w14:textId="5A283AF1"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1919B2E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1FCFDF" w14:textId="77777777" w:rsidR="003F0702" w:rsidRDefault="003F0702" w:rsidP="00726067">
            <w:pPr>
              <w:pStyle w:val="Text2"/>
            </w:pPr>
            <w:r>
              <w:t>Comments:</w:t>
            </w:r>
          </w:p>
        </w:tc>
        <w:tc>
          <w:tcPr>
            <w:tcW w:w="6661" w:type="dxa"/>
          </w:tcPr>
          <w:p w14:paraId="02768D5C" w14:textId="75D6BAF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make sure that any needed metadata about the controlled vocabulary is accessible at run-time</w:t>
            </w:r>
            <w:r w:rsidR="00A2501B">
              <w:t xml:space="preserve"> (e.g. the version of </w:t>
            </w:r>
            <w:proofErr w:type="gramStart"/>
            <w:r w:rsidR="00A2501B">
              <w:t xml:space="preserve">a </w:t>
            </w:r>
            <w:proofErr w:type="spellStart"/>
            <w:r w:rsidR="00A2501B">
              <w:t>codelist</w:t>
            </w:r>
            <w:proofErr w:type="spellEnd"/>
            <w:proofErr w:type="gramEnd"/>
            <w:r w:rsidR="00A2501B">
              <w:t>).</w:t>
            </w:r>
          </w:p>
        </w:tc>
      </w:tr>
    </w:tbl>
    <w:p w14:paraId="017BB4E6" w14:textId="0127BB37" w:rsidR="003F0702" w:rsidRDefault="003F0702" w:rsidP="003F0702">
      <w:pPr>
        <w:pStyle w:val="Heading3"/>
      </w:pPr>
      <w:r>
        <w:t xml:space="preserve">Property </w:t>
      </w:r>
      <w:proofErr w:type="spellStart"/>
      <w:r>
        <w:t>cccev</w:t>
      </w:r>
      <w:proofErr w:type="gramStart"/>
      <w:r>
        <w:t>:customDataType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3BB2FE81"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D796AD" w14:textId="77777777" w:rsidR="003F0702" w:rsidRPr="00FC0D57" w:rsidRDefault="003F0702" w:rsidP="00726067">
            <w:pPr>
              <w:pStyle w:val="Text2"/>
              <w:jc w:val="left"/>
            </w:pPr>
            <w:r w:rsidRPr="00FC0D57">
              <w:t>Property</w:t>
            </w:r>
          </w:p>
        </w:tc>
        <w:tc>
          <w:tcPr>
            <w:tcW w:w="6661" w:type="dxa"/>
          </w:tcPr>
          <w:p w14:paraId="46BC2A63" w14:textId="5C62206F"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A2501B">
              <w:t>customDataType</w:t>
            </w:r>
            <w:proofErr w:type="spellEnd"/>
          </w:p>
        </w:tc>
      </w:tr>
      <w:tr w:rsidR="003F0702" w:rsidRPr="00FC0D57" w14:paraId="2A183782"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DA609F" w14:textId="77777777" w:rsidR="003F0702" w:rsidRPr="00FC0D57" w:rsidRDefault="003F0702" w:rsidP="00726067">
            <w:pPr>
              <w:pStyle w:val="Text2"/>
              <w:jc w:val="left"/>
            </w:pPr>
            <w:r>
              <w:t xml:space="preserve">Property </w:t>
            </w:r>
            <w:r w:rsidRPr="00FC0D57">
              <w:t>type:</w:t>
            </w:r>
          </w:p>
        </w:tc>
        <w:tc>
          <w:tcPr>
            <w:tcW w:w="6661" w:type="dxa"/>
          </w:tcPr>
          <w:p w14:paraId="40B991B9"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7C9824C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E162CC5" w14:textId="77777777" w:rsidR="003F0702" w:rsidRPr="00FC0D57" w:rsidRDefault="003F0702" w:rsidP="00726067">
            <w:pPr>
              <w:pStyle w:val="Text2"/>
            </w:pPr>
            <w:r>
              <w:t>URI</w:t>
            </w:r>
            <w:r w:rsidRPr="00FC0D57">
              <w:t>:</w:t>
            </w:r>
          </w:p>
        </w:tc>
        <w:tc>
          <w:tcPr>
            <w:tcW w:w="6661" w:type="dxa"/>
          </w:tcPr>
          <w:p w14:paraId="33C08AC3" w14:textId="00B00FD1" w:rsidR="003F0702" w:rsidRPr="00FC0D57" w:rsidRDefault="007B206A" w:rsidP="00A2501B">
            <w:pPr>
              <w:pStyle w:val="Text2"/>
              <w:cnfStyle w:val="000000000000" w:firstRow="0" w:lastRow="0" w:firstColumn="0" w:lastColumn="0" w:oddVBand="0" w:evenVBand="0" w:oddHBand="0" w:evenHBand="0" w:firstRowFirstColumn="0" w:firstRowLastColumn="0" w:lastRowFirstColumn="0" w:lastRowLastColumn="0"/>
            </w:pPr>
            <w:hyperlink r:id="rId46" w:anchor="customDataType" w:history="1">
              <w:r w:rsidR="00A2501B" w:rsidRPr="008948F7">
                <w:rPr>
                  <w:rStyle w:val="Hyperlink"/>
                </w:rPr>
                <w:t>https://semic.org/sa/cv/cccev-2.0.0#customDataType</w:t>
              </w:r>
            </w:hyperlink>
          </w:p>
        </w:tc>
      </w:tr>
      <w:tr w:rsidR="003F0702" w:rsidRPr="00FC0D57" w14:paraId="068B87D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C8644C" w14:textId="77777777" w:rsidR="003F0702" w:rsidRPr="00FC0D57" w:rsidRDefault="003F0702" w:rsidP="00726067">
            <w:pPr>
              <w:pStyle w:val="Text2"/>
            </w:pPr>
            <w:r w:rsidRPr="00FC0D57">
              <w:t>Definition:</w:t>
            </w:r>
          </w:p>
        </w:tc>
        <w:tc>
          <w:tcPr>
            <w:tcW w:w="6661" w:type="dxa"/>
          </w:tcPr>
          <w:p w14:paraId="69BCAED1" w14:textId="5CBCA2CC"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used to identify a user-defined data type.</w:t>
            </w:r>
          </w:p>
        </w:tc>
      </w:tr>
      <w:tr w:rsidR="003F0702" w:rsidRPr="00FC0D57" w14:paraId="2B426B6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1E6AC2E" w14:textId="77777777" w:rsidR="003F0702" w:rsidRPr="00FC0D57" w:rsidRDefault="003F0702" w:rsidP="00726067">
            <w:pPr>
              <w:pStyle w:val="Text2"/>
            </w:pPr>
            <w:r>
              <w:t>Disjoint with:</w:t>
            </w:r>
          </w:p>
        </w:tc>
        <w:tc>
          <w:tcPr>
            <w:tcW w:w="6661" w:type="dxa"/>
          </w:tcPr>
          <w:p w14:paraId="79682438" w14:textId="49CEB97E" w:rsidR="003F0702" w:rsidRPr="003F0702" w:rsidRDefault="003F0702" w:rsidP="00A2501B">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lastRenderedPageBreak/>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6E022D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205B2A" w14:textId="77777777" w:rsidR="003F0702" w:rsidRPr="00FC0D57" w:rsidRDefault="003F0702" w:rsidP="00726067">
            <w:pPr>
              <w:pStyle w:val="Text2"/>
            </w:pPr>
            <w:r w:rsidRPr="00FC0D57">
              <w:lastRenderedPageBreak/>
              <w:t>Range:</w:t>
            </w:r>
          </w:p>
        </w:tc>
        <w:tc>
          <w:tcPr>
            <w:tcW w:w="6661" w:type="dxa"/>
          </w:tcPr>
          <w:p w14:paraId="2A562BEE"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74CF32E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FA5D36C" w14:textId="77777777" w:rsidR="003F0702" w:rsidRPr="00FC0D57" w:rsidRDefault="003F0702" w:rsidP="00726067">
            <w:pPr>
              <w:pStyle w:val="Text2"/>
            </w:pPr>
            <w:r>
              <w:t>Cardinality:</w:t>
            </w:r>
          </w:p>
        </w:tc>
        <w:tc>
          <w:tcPr>
            <w:tcW w:w="6661" w:type="dxa"/>
          </w:tcPr>
          <w:p w14:paraId="37ACA1FD" w14:textId="0B218925"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04EC69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E00F59" w14:textId="77777777" w:rsidR="003F0702" w:rsidRDefault="003F0702" w:rsidP="00726067">
            <w:pPr>
              <w:pStyle w:val="Text2"/>
            </w:pPr>
            <w:r>
              <w:t>Comments:</w:t>
            </w:r>
          </w:p>
        </w:tc>
        <w:tc>
          <w:tcPr>
            <w:tcW w:w="6661" w:type="dxa"/>
          </w:tcPr>
          <w:p w14:paraId="6DB99DEC" w14:textId="4EEBFCA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use this code to identify other types of data not present in the class Value. The recommendation is to use qualified names (or pairs {URI, local-name} to identify the data type in a specific namespace.</w:t>
            </w:r>
          </w:p>
        </w:tc>
      </w:tr>
    </w:tbl>
    <w:p w14:paraId="7CA03212" w14:textId="77777777"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E03C90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ADDD45" w14:textId="77777777" w:rsidR="003F0702" w:rsidRPr="00FC0D57" w:rsidRDefault="003F0702" w:rsidP="00726067">
            <w:pPr>
              <w:pStyle w:val="Text2"/>
              <w:jc w:val="left"/>
            </w:pPr>
            <w:r w:rsidRPr="00FC0D57">
              <w:t>Property</w:t>
            </w:r>
          </w:p>
        </w:tc>
        <w:tc>
          <w:tcPr>
            <w:tcW w:w="6661" w:type="dxa"/>
          </w:tcPr>
          <w:p w14:paraId="310E55F1" w14:textId="77777777"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039E5BF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440083" w14:textId="77777777" w:rsidR="003F0702" w:rsidRPr="00FC0D57" w:rsidRDefault="003F0702" w:rsidP="00726067">
            <w:pPr>
              <w:pStyle w:val="Text2"/>
              <w:jc w:val="left"/>
            </w:pPr>
            <w:r>
              <w:t xml:space="preserve">Property </w:t>
            </w:r>
            <w:r w:rsidRPr="00FC0D57">
              <w:t>type:</w:t>
            </w:r>
          </w:p>
        </w:tc>
        <w:tc>
          <w:tcPr>
            <w:tcW w:w="6661" w:type="dxa"/>
          </w:tcPr>
          <w:p w14:paraId="45D47BCE"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365A8A6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3BBDB1" w14:textId="77777777" w:rsidR="003F0702" w:rsidRPr="00FC0D57" w:rsidRDefault="003F0702" w:rsidP="00726067">
            <w:pPr>
              <w:pStyle w:val="Text2"/>
            </w:pPr>
            <w:r>
              <w:t>URI</w:t>
            </w:r>
            <w:r w:rsidRPr="00FC0D57">
              <w:t>:</w:t>
            </w:r>
          </w:p>
        </w:tc>
        <w:tc>
          <w:tcPr>
            <w:tcW w:w="6661" w:type="dxa"/>
          </w:tcPr>
          <w:p w14:paraId="27E925C4" w14:textId="77777777" w:rsidR="003F0702" w:rsidRPr="00FC0D57" w:rsidRDefault="003F0702" w:rsidP="0072606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760FF03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7D303E" w14:textId="77777777" w:rsidR="003F0702" w:rsidRPr="00FC0D57" w:rsidRDefault="003F0702" w:rsidP="00726067">
            <w:pPr>
              <w:pStyle w:val="Text2"/>
            </w:pPr>
            <w:r w:rsidRPr="00FC0D57">
              <w:t>Definition:</w:t>
            </w:r>
          </w:p>
        </w:tc>
        <w:tc>
          <w:tcPr>
            <w:tcW w:w="6661" w:type="dxa"/>
          </w:tcPr>
          <w:p w14:paraId="3FB0A0A7" w14:textId="77777777" w:rsidR="003F0702" w:rsidRPr="00FC0D57" w:rsidRDefault="003F0702" w:rsidP="00726067">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5C5BB20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C8088F6" w14:textId="77777777" w:rsidR="003F0702" w:rsidRPr="00FC0D57" w:rsidRDefault="003F0702" w:rsidP="00726067">
            <w:pPr>
              <w:pStyle w:val="Text2"/>
            </w:pPr>
            <w:r>
              <w:t>Disjoint with:</w:t>
            </w:r>
          </w:p>
        </w:tc>
        <w:tc>
          <w:tcPr>
            <w:tcW w:w="6661" w:type="dxa"/>
          </w:tcPr>
          <w:p w14:paraId="4A132ABF" w14:textId="77777777"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160AA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8E1A6" w14:textId="77777777" w:rsidR="003F0702" w:rsidRPr="00FC0D57" w:rsidRDefault="003F0702" w:rsidP="00726067">
            <w:pPr>
              <w:pStyle w:val="Text2"/>
            </w:pPr>
            <w:r w:rsidRPr="00FC0D57">
              <w:t>Range:</w:t>
            </w:r>
          </w:p>
        </w:tc>
        <w:tc>
          <w:tcPr>
            <w:tcW w:w="6661" w:type="dxa"/>
          </w:tcPr>
          <w:p w14:paraId="69857EDC" w14:textId="1BBD68FC"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A2501B">
              <w:rPr>
                <w:rFonts w:ascii="Courier New" w:hAnsi="Courier New" w:cs="Courier New"/>
                <w:i/>
                <w:sz w:val="20"/>
              </w:rPr>
              <w:t>Code</w:t>
            </w:r>
            <w:proofErr w:type="spellEnd"/>
          </w:p>
        </w:tc>
      </w:tr>
      <w:tr w:rsidR="003F0702" w:rsidRPr="00FC0D57" w14:paraId="13111DE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8504AA" w14:textId="77777777" w:rsidR="003F0702" w:rsidRPr="00FC0D57" w:rsidRDefault="003F0702" w:rsidP="00726067">
            <w:pPr>
              <w:pStyle w:val="Text2"/>
            </w:pPr>
            <w:r>
              <w:t>Cardinality:</w:t>
            </w:r>
          </w:p>
        </w:tc>
        <w:tc>
          <w:tcPr>
            <w:tcW w:w="6661" w:type="dxa"/>
          </w:tcPr>
          <w:p w14:paraId="6E10BC35" w14:textId="7FDA153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4102C54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559C6" w14:textId="77777777" w:rsidR="003F0702" w:rsidRDefault="003F0702" w:rsidP="00726067">
            <w:pPr>
              <w:pStyle w:val="Text2"/>
            </w:pPr>
            <w:r>
              <w:t>Comments:</w:t>
            </w:r>
          </w:p>
        </w:tc>
        <w:tc>
          <w:tcPr>
            <w:tcW w:w="6661" w:type="dxa"/>
          </w:tcPr>
          <w:p w14:paraId="5241CA82" w14:textId="77777777" w:rsidR="003F0702" w:rsidRPr="0056541C" w:rsidRDefault="003F0702"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5DCE043E" w14:textId="7F2EFE39" w:rsidR="00726067" w:rsidRDefault="00726067" w:rsidP="00726067">
      <w:pPr>
        <w:pStyle w:val="Heading3"/>
      </w:pPr>
      <w:r>
        <w:t xml:space="preserve">Property </w:t>
      </w:r>
      <w:proofErr w:type="spellStart"/>
      <w:r>
        <w:t>cccev</w:t>
      </w:r>
      <w:proofErr w:type="gramStart"/>
      <w:r>
        <w:t>:dateValue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1F120449"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85960A" w14:textId="77777777" w:rsidR="00726067" w:rsidRPr="00FC0D57" w:rsidRDefault="00726067" w:rsidP="00726067">
            <w:pPr>
              <w:pStyle w:val="Text2"/>
              <w:jc w:val="left"/>
            </w:pPr>
            <w:r w:rsidRPr="00FC0D57">
              <w:t>Property</w:t>
            </w:r>
          </w:p>
        </w:tc>
        <w:tc>
          <w:tcPr>
            <w:tcW w:w="6661" w:type="dxa"/>
          </w:tcPr>
          <w:p w14:paraId="76D9DD77" w14:textId="06CCF065"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cccev:dateValue</w:t>
            </w:r>
            <w:proofErr w:type="spellEnd"/>
          </w:p>
        </w:tc>
      </w:tr>
      <w:tr w:rsidR="00726067" w:rsidRPr="00FC0D57" w14:paraId="404F08C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3B2749" w14:textId="77777777" w:rsidR="00726067" w:rsidRPr="00FC0D57" w:rsidRDefault="00726067" w:rsidP="00726067">
            <w:pPr>
              <w:pStyle w:val="Text2"/>
              <w:jc w:val="left"/>
            </w:pPr>
            <w:r>
              <w:t xml:space="preserve">Property </w:t>
            </w:r>
            <w:r w:rsidRPr="00FC0D57">
              <w:t>type:</w:t>
            </w:r>
          </w:p>
        </w:tc>
        <w:tc>
          <w:tcPr>
            <w:tcW w:w="6661" w:type="dxa"/>
          </w:tcPr>
          <w:p w14:paraId="255EC8EE"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767FC0FD"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10D4F2" w14:textId="77777777" w:rsidR="00726067" w:rsidRPr="00FC0D57" w:rsidRDefault="00726067" w:rsidP="00726067">
            <w:pPr>
              <w:pStyle w:val="Text2"/>
            </w:pPr>
            <w:r>
              <w:t>URI</w:t>
            </w:r>
            <w:r w:rsidRPr="00FC0D57">
              <w:t>:</w:t>
            </w:r>
          </w:p>
        </w:tc>
        <w:tc>
          <w:tcPr>
            <w:tcW w:w="6661" w:type="dxa"/>
          </w:tcPr>
          <w:p w14:paraId="27C61E29" w14:textId="7268903D" w:rsidR="00726067" w:rsidRPr="00FC0D57" w:rsidRDefault="00726067" w:rsidP="00726067">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6271AD">
              <w:t>dateValue</w:t>
            </w:r>
          </w:p>
        </w:tc>
      </w:tr>
      <w:tr w:rsidR="00726067" w:rsidRPr="00FC0D57" w14:paraId="4325026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BAFA9" w14:textId="77777777" w:rsidR="00726067" w:rsidRPr="00FC0D57" w:rsidRDefault="00726067" w:rsidP="00726067">
            <w:pPr>
              <w:pStyle w:val="Text2"/>
            </w:pPr>
            <w:r w:rsidRPr="00FC0D57">
              <w:t>Definition:</w:t>
            </w:r>
          </w:p>
        </w:tc>
        <w:tc>
          <w:tcPr>
            <w:tcW w:w="6661" w:type="dxa"/>
          </w:tcPr>
          <w:p w14:paraId="272EA2B7" w14:textId="464E8AB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A date provided as the response to a required concept.</w:t>
            </w:r>
          </w:p>
        </w:tc>
      </w:tr>
      <w:tr w:rsidR="00726067" w:rsidRPr="00FC0D57" w14:paraId="7ECBEC7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DDACF0F" w14:textId="77777777" w:rsidR="00726067" w:rsidRPr="00FC0D57" w:rsidRDefault="00726067" w:rsidP="00726067">
            <w:pPr>
              <w:pStyle w:val="Text2"/>
            </w:pPr>
            <w:r>
              <w:t>Disjoint with:</w:t>
            </w:r>
          </w:p>
        </w:tc>
        <w:tc>
          <w:tcPr>
            <w:tcW w:w="6661" w:type="dxa"/>
          </w:tcPr>
          <w:p w14:paraId="4E466CE2" w14:textId="64B820BD" w:rsidR="00726067" w:rsidRPr="003F0702" w:rsidRDefault="00726067"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lastRenderedPageBreak/>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3896B2D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3AC327" w14:textId="77777777" w:rsidR="00726067" w:rsidRPr="00FC0D57" w:rsidRDefault="00726067" w:rsidP="00726067">
            <w:pPr>
              <w:pStyle w:val="Text2"/>
            </w:pPr>
            <w:r w:rsidRPr="00FC0D57">
              <w:lastRenderedPageBreak/>
              <w:t>Range:</w:t>
            </w:r>
          </w:p>
        </w:tc>
        <w:tc>
          <w:tcPr>
            <w:tcW w:w="6661" w:type="dxa"/>
          </w:tcPr>
          <w:p w14:paraId="195DA52F" w14:textId="4E2D0212"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cbc:Date</w:t>
            </w:r>
            <w:proofErr w:type="spellEnd"/>
          </w:p>
        </w:tc>
      </w:tr>
      <w:tr w:rsidR="00726067" w:rsidRPr="00FC0D57" w14:paraId="08999A4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8580035" w14:textId="77777777" w:rsidR="00726067" w:rsidRPr="00FC0D57" w:rsidRDefault="00726067" w:rsidP="00726067">
            <w:pPr>
              <w:pStyle w:val="Text2"/>
            </w:pPr>
            <w:r>
              <w:t>Cardinality:</w:t>
            </w:r>
          </w:p>
        </w:tc>
        <w:tc>
          <w:tcPr>
            <w:tcW w:w="6661" w:type="dxa"/>
          </w:tcPr>
          <w:p w14:paraId="330CAEC5" w14:textId="5B4DC6E5"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726067" w:rsidRPr="00FC0D57" w14:paraId="58FEC3C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0600D" w14:textId="77777777" w:rsidR="00726067" w:rsidRDefault="00726067" w:rsidP="00726067">
            <w:pPr>
              <w:pStyle w:val="Text2"/>
            </w:pPr>
            <w:r>
              <w:t>Comments:</w:t>
            </w:r>
          </w:p>
        </w:tc>
        <w:tc>
          <w:tcPr>
            <w:tcW w:w="6661" w:type="dxa"/>
          </w:tcPr>
          <w:p w14:paraId="7A31866C" w14:textId="77777777"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0AACFAA" w14:textId="59FC3A11" w:rsidR="00726067" w:rsidRDefault="00726067" w:rsidP="00726067">
      <w:pPr>
        <w:pStyle w:val="Heading3"/>
      </w:pPr>
      <w:r>
        <w:t xml:space="preserve">Property </w:t>
      </w:r>
      <w:proofErr w:type="spellStart"/>
      <w:r>
        <w:t>cccev</w:t>
      </w:r>
      <w:proofErr w:type="gramStart"/>
      <w:r>
        <w:t>:</w:t>
      </w:r>
      <w:r w:rsidR="006271AD">
        <w:t>error</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1EBBF37"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ED8313" w14:textId="77777777" w:rsidR="00726067" w:rsidRPr="00FC0D57" w:rsidRDefault="00726067" w:rsidP="00726067">
            <w:pPr>
              <w:pStyle w:val="Text2"/>
              <w:jc w:val="left"/>
            </w:pPr>
            <w:r w:rsidRPr="00FC0D57">
              <w:t>Property</w:t>
            </w:r>
          </w:p>
        </w:tc>
        <w:tc>
          <w:tcPr>
            <w:tcW w:w="6661" w:type="dxa"/>
          </w:tcPr>
          <w:p w14:paraId="79CA5354" w14:textId="3C4C84C1"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6271AD">
              <w:t>error</w:t>
            </w:r>
            <w:proofErr w:type="spellEnd"/>
          </w:p>
        </w:tc>
      </w:tr>
      <w:tr w:rsidR="00726067" w:rsidRPr="00FC0D57" w14:paraId="1AE45E2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38B01" w14:textId="77777777" w:rsidR="00726067" w:rsidRPr="00FC0D57" w:rsidRDefault="00726067" w:rsidP="00726067">
            <w:pPr>
              <w:pStyle w:val="Text2"/>
              <w:jc w:val="left"/>
            </w:pPr>
            <w:r>
              <w:t xml:space="preserve">Property </w:t>
            </w:r>
            <w:r w:rsidRPr="00FC0D57">
              <w:t>type:</w:t>
            </w:r>
          </w:p>
        </w:tc>
        <w:tc>
          <w:tcPr>
            <w:tcW w:w="6661" w:type="dxa"/>
          </w:tcPr>
          <w:p w14:paraId="04C8800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5C9B5535"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5FC5D80" w14:textId="77777777" w:rsidR="00726067" w:rsidRPr="00FC0D57" w:rsidRDefault="00726067" w:rsidP="00726067">
            <w:pPr>
              <w:pStyle w:val="Text2"/>
            </w:pPr>
            <w:r>
              <w:t>URI</w:t>
            </w:r>
            <w:r w:rsidRPr="00FC0D57">
              <w:t>:</w:t>
            </w:r>
          </w:p>
        </w:tc>
        <w:tc>
          <w:tcPr>
            <w:tcW w:w="6661" w:type="dxa"/>
          </w:tcPr>
          <w:p w14:paraId="7D9BC9D8" w14:textId="6171A5E7" w:rsidR="00726067" w:rsidRPr="00FC0D57" w:rsidRDefault="007B206A" w:rsidP="00726067">
            <w:pPr>
              <w:pStyle w:val="Text2"/>
              <w:cnfStyle w:val="000000000000" w:firstRow="0" w:lastRow="0" w:firstColumn="0" w:lastColumn="0" w:oddVBand="0" w:evenVBand="0" w:oddHBand="0" w:evenHBand="0" w:firstRowFirstColumn="0" w:firstRowLastColumn="0" w:lastRowFirstColumn="0" w:lastRowLastColumn="0"/>
            </w:pPr>
            <w:hyperlink r:id="rId47" w:anchor="error" w:history="1">
              <w:r w:rsidR="006271AD" w:rsidRPr="008948F7">
                <w:rPr>
                  <w:rStyle w:val="Hyperlink"/>
                </w:rPr>
                <w:t>https://semic.org/sa/cv/cccev-2.0.0#error</w:t>
              </w:r>
            </w:hyperlink>
          </w:p>
        </w:tc>
      </w:tr>
      <w:tr w:rsidR="00726067" w:rsidRPr="00FC0D57" w14:paraId="21DCEA9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20C844" w14:textId="77777777" w:rsidR="00726067" w:rsidRPr="00FC0D57" w:rsidRDefault="00726067" w:rsidP="00726067">
            <w:pPr>
              <w:pStyle w:val="Text2"/>
            </w:pPr>
            <w:r w:rsidRPr="00FC0D57">
              <w:t>Definition:</w:t>
            </w:r>
          </w:p>
        </w:tc>
        <w:tc>
          <w:tcPr>
            <w:tcW w:w="6661" w:type="dxa"/>
          </w:tcPr>
          <w:p w14:paraId="5AAFB5C3" w14:textId="1D17C97B" w:rsidR="0072606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answer to a required concept.</w:t>
            </w:r>
          </w:p>
        </w:tc>
      </w:tr>
      <w:tr w:rsidR="00726067" w:rsidRPr="00FC0D57" w14:paraId="167F2C0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21244F" w14:textId="77777777" w:rsidR="00726067" w:rsidRPr="00FC0D57" w:rsidRDefault="00726067" w:rsidP="00726067">
            <w:pPr>
              <w:pStyle w:val="Text2"/>
            </w:pPr>
            <w:r>
              <w:t>Disjoint with:</w:t>
            </w:r>
          </w:p>
        </w:tc>
        <w:tc>
          <w:tcPr>
            <w:tcW w:w="6661" w:type="dxa"/>
          </w:tcPr>
          <w:p w14:paraId="197AC909" w14:textId="349940C9" w:rsidR="00726067" w:rsidRPr="003F0702" w:rsidRDefault="00726067" w:rsidP="006271AD">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2694C38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C990AB" w14:textId="77777777" w:rsidR="00726067" w:rsidRPr="00FC0D57" w:rsidRDefault="00726067" w:rsidP="00726067">
            <w:pPr>
              <w:pStyle w:val="Text2"/>
            </w:pPr>
            <w:r w:rsidRPr="00FC0D57">
              <w:t>Range:</w:t>
            </w:r>
          </w:p>
        </w:tc>
        <w:tc>
          <w:tcPr>
            <w:tcW w:w="6661" w:type="dxa"/>
          </w:tcPr>
          <w:p w14:paraId="7ABFAE75" w14:textId="58FE9D54"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8B352E">
              <w:rPr>
                <w:rFonts w:ascii="Courier New" w:hAnsi="Courier New" w:cs="Courier New"/>
                <w:i/>
                <w:sz w:val="20"/>
              </w:rPr>
              <w:t>Code</w:t>
            </w:r>
            <w:proofErr w:type="spellEnd"/>
          </w:p>
        </w:tc>
      </w:tr>
      <w:tr w:rsidR="00726067" w:rsidRPr="00FC0D57" w14:paraId="389BD40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1CEF3A" w14:textId="77777777" w:rsidR="00726067" w:rsidRPr="00FC0D57" w:rsidRDefault="00726067" w:rsidP="00726067">
            <w:pPr>
              <w:pStyle w:val="Text2"/>
            </w:pPr>
            <w:r>
              <w:t>Cardinality:</w:t>
            </w:r>
          </w:p>
        </w:tc>
        <w:tc>
          <w:tcPr>
            <w:tcW w:w="6661" w:type="dxa"/>
          </w:tcPr>
          <w:p w14:paraId="551242DC" w14:textId="77777777"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0..n</w:t>
            </w:r>
          </w:p>
        </w:tc>
      </w:tr>
      <w:tr w:rsidR="00726067" w:rsidRPr="00FC0D57" w14:paraId="28EC04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20FB49" w14:textId="77777777" w:rsidR="00726067" w:rsidRDefault="00726067" w:rsidP="00726067">
            <w:pPr>
              <w:pStyle w:val="Text2"/>
            </w:pPr>
            <w:r>
              <w:t>Comments:</w:t>
            </w:r>
          </w:p>
        </w:tc>
        <w:tc>
          <w:tcPr>
            <w:tcW w:w="6661" w:type="dxa"/>
          </w:tcPr>
          <w:p w14:paraId="0554FFF5" w14:textId="3DBC8C55" w:rsidR="00726067" w:rsidRPr="0056541C" w:rsidRDefault="00726067" w:rsidP="006271AD">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6271AD">
              <w:t xml:space="preserve"> </w:t>
            </w:r>
            <w:r w:rsidR="006271AD">
              <w:rPr>
                <w:b/>
              </w:rPr>
              <w:t>Usage note</w:t>
            </w:r>
            <w:r w:rsidR="006271AD" w:rsidRPr="00C915C0">
              <w:t>:</w:t>
            </w:r>
            <w:r w:rsidR="006271AD">
              <w:t xml:space="preserve"> This specification does not provide a controlled vocabulary for the classification of errors. Typical values are “not-found”, “not-available”, “access-denied”, </w:t>
            </w:r>
            <w:proofErr w:type="gramStart"/>
            <w:r w:rsidR="006271AD">
              <w:t>other</w:t>
            </w:r>
            <w:proofErr w:type="gramEnd"/>
            <w:r w:rsidR="006271AD">
              <w:t>.</w:t>
            </w:r>
          </w:p>
        </w:tc>
      </w:tr>
    </w:tbl>
    <w:p w14:paraId="017DA87E" w14:textId="0CCBAF39" w:rsidR="00726067" w:rsidRDefault="00726067" w:rsidP="00726067">
      <w:pPr>
        <w:pStyle w:val="Heading3"/>
      </w:pPr>
      <w:r>
        <w:t xml:space="preserve">Property </w:t>
      </w:r>
      <w:proofErr w:type="spellStart"/>
      <w:r>
        <w:t>cccev</w:t>
      </w:r>
      <w:proofErr w:type="gramStart"/>
      <w:r>
        <w:t>:</w:t>
      </w:r>
      <w:r w:rsidR="00756460">
        <w:t>hasPeriodValue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FD56A6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CB58C3D" w14:textId="77777777" w:rsidR="00726067" w:rsidRPr="00FC0D57" w:rsidRDefault="00726067" w:rsidP="00726067">
            <w:pPr>
              <w:pStyle w:val="Text2"/>
              <w:jc w:val="left"/>
            </w:pPr>
            <w:r w:rsidRPr="00FC0D57">
              <w:t>Property</w:t>
            </w:r>
          </w:p>
        </w:tc>
        <w:tc>
          <w:tcPr>
            <w:tcW w:w="6661" w:type="dxa"/>
          </w:tcPr>
          <w:p w14:paraId="6BD1EF47" w14:textId="7D0DCEA2"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756460">
              <w:t>hasPeriodValue</w:t>
            </w:r>
            <w:proofErr w:type="spellEnd"/>
          </w:p>
        </w:tc>
      </w:tr>
      <w:tr w:rsidR="00726067" w:rsidRPr="00FC0D57" w14:paraId="16B16E48"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FFC1C" w14:textId="77777777" w:rsidR="00726067" w:rsidRPr="00FC0D57" w:rsidRDefault="00726067" w:rsidP="00726067">
            <w:pPr>
              <w:pStyle w:val="Text2"/>
              <w:jc w:val="left"/>
            </w:pPr>
            <w:r>
              <w:t xml:space="preserve">Property </w:t>
            </w:r>
            <w:r w:rsidRPr="00FC0D57">
              <w:t>type:</w:t>
            </w:r>
          </w:p>
        </w:tc>
        <w:tc>
          <w:tcPr>
            <w:tcW w:w="6661" w:type="dxa"/>
          </w:tcPr>
          <w:p w14:paraId="2257A06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183ED77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FE071FC" w14:textId="77777777" w:rsidR="00726067" w:rsidRPr="00FC0D57" w:rsidRDefault="00726067" w:rsidP="00726067">
            <w:pPr>
              <w:pStyle w:val="Text2"/>
            </w:pPr>
            <w:r>
              <w:t>URI</w:t>
            </w:r>
            <w:r w:rsidRPr="00FC0D57">
              <w:t>:</w:t>
            </w:r>
          </w:p>
        </w:tc>
        <w:tc>
          <w:tcPr>
            <w:tcW w:w="6661" w:type="dxa"/>
          </w:tcPr>
          <w:p w14:paraId="5081A25E" w14:textId="14720A62" w:rsidR="00726067" w:rsidRPr="00FC0D57" w:rsidRDefault="007B206A" w:rsidP="00726067">
            <w:pPr>
              <w:pStyle w:val="Text2"/>
              <w:cnfStyle w:val="000000000000" w:firstRow="0" w:lastRow="0" w:firstColumn="0" w:lastColumn="0" w:oddVBand="0" w:evenVBand="0" w:oddHBand="0" w:evenHBand="0" w:firstRowFirstColumn="0" w:firstRowLastColumn="0" w:lastRowFirstColumn="0" w:lastRowLastColumn="0"/>
            </w:pPr>
            <w:hyperlink r:id="rId48" w:anchor="hasPeriodValue" w:history="1">
              <w:r w:rsidR="00756460" w:rsidRPr="008948F7">
                <w:rPr>
                  <w:rStyle w:val="Hyperlink"/>
                </w:rPr>
                <w:t>https://semic.org/sa/cv/cccev-2.0.0#hasPeriodValue</w:t>
              </w:r>
            </w:hyperlink>
          </w:p>
        </w:tc>
      </w:tr>
      <w:tr w:rsidR="00726067" w:rsidRPr="00FC0D57" w14:paraId="06643A0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DD294E" w14:textId="77777777" w:rsidR="00726067" w:rsidRPr="00FC0D57" w:rsidRDefault="00726067" w:rsidP="00726067">
            <w:pPr>
              <w:pStyle w:val="Text2"/>
            </w:pPr>
            <w:r w:rsidRPr="00FC0D57">
              <w:t>Definition:</w:t>
            </w:r>
          </w:p>
        </w:tc>
        <w:tc>
          <w:tcPr>
            <w:tcW w:w="6661" w:type="dxa"/>
          </w:tcPr>
          <w:p w14:paraId="688661D6" w14:textId="04DC0767" w:rsidR="00726067" w:rsidRPr="00FC0D57" w:rsidRDefault="00756460" w:rsidP="00756460">
            <w:pPr>
              <w:pStyle w:val="Text3"/>
              <w:cnfStyle w:val="000000100000" w:firstRow="0" w:lastRow="0" w:firstColumn="0" w:lastColumn="0" w:oddVBand="0" w:evenVBand="0" w:oddHBand="1" w:evenHBand="0" w:firstRowFirstColumn="0" w:firstRowLastColumn="0" w:lastRowFirstColumn="0" w:lastRowLastColumn="0"/>
            </w:pPr>
            <w:r>
              <w:t xml:space="preserve">A lapse of time </w:t>
            </w:r>
            <w:r w:rsidR="00726067">
              <w:t>provided as the response to a required concept.</w:t>
            </w:r>
          </w:p>
        </w:tc>
      </w:tr>
      <w:tr w:rsidR="00726067" w:rsidRPr="00FC0D57" w14:paraId="251A6DC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E136FAB" w14:textId="77777777" w:rsidR="00726067" w:rsidRPr="00FC0D57" w:rsidRDefault="00726067" w:rsidP="00726067">
            <w:pPr>
              <w:pStyle w:val="Text2"/>
            </w:pPr>
            <w:r>
              <w:lastRenderedPageBreak/>
              <w:t>Disjoint with:</w:t>
            </w:r>
          </w:p>
        </w:tc>
        <w:tc>
          <w:tcPr>
            <w:tcW w:w="6661" w:type="dxa"/>
          </w:tcPr>
          <w:p w14:paraId="5AAFCB63" w14:textId="7F8E04B7"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03DFF2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F16853" w14:textId="77777777" w:rsidR="00726067" w:rsidRPr="00FC0D57" w:rsidRDefault="00726067" w:rsidP="00726067">
            <w:pPr>
              <w:pStyle w:val="Text2"/>
            </w:pPr>
            <w:r w:rsidRPr="00FC0D57">
              <w:t>Range:</w:t>
            </w:r>
          </w:p>
        </w:tc>
        <w:tc>
          <w:tcPr>
            <w:tcW w:w="6661" w:type="dxa"/>
          </w:tcPr>
          <w:p w14:paraId="253BD826" w14:textId="5D9712D7" w:rsidR="00726067" w:rsidRPr="00FC0D57" w:rsidRDefault="00726067" w:rsidP="00756460">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w:t>
            </w:r>
            <w:r w:rsidR="00756460">
              <w:rPr>
                <w:rFonts w:ascii="Courier New" w:hAnsi="Courier New" w:cs="Courier New"/>
                <w:i/>
                <w:sz w:val="20"/>
              </w:rPr>
              <w:t>a</w:t>
            </w:r>
            <w:r>
              <w:rPr>
                <w:rFonts w:ascii="Courier New" w:hAnsi="Courier New" w:cs="Courier New"/>
                <w:i/>
                <w:sz w:val="20"/>
              </w:rPr>
              <w:t>c:</w:t>
            </w:r>
            <w:r w:rsidR="00756460">
              <w:rPr>
                <w:rFonts w:ascii="Courier New" w:hAnsi="Courier New" w:cs="Courier New"/>
                <w:i/>
                <w:sz w:val="20"/>
              </w:rPr>
              <w:t>Period</w:t>
            </w:r>
            <w:proofErr w:type="spellEnd"/>
          </w:p>
        </w:tc>
      </w:tr>
      <w:tr w:rsidR="00726067" w:rsidRPr="00FC0D57" w14:paraId="01C3B4A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171F6B7" w14:textId="77777777" w:rsidR="00726067" w:rsidRPr="00FC0D57" w:rsidRDefault="00726067" w:rsidP="00726067">
            <w:pPr>
              <w:pStyle w:val="Text2"/>
            </w:pPr>
            <w:r>
              <w:t>Cardinality:</w:t>
            </w:r>
          </w:p>
        </w:tc>
        <w:tc>
          <w:tcPr>
            <w:tcW w:w="6661" w:type="dxa"/>
          </w:tcPr>
          <w:p w14:paraId="4C12A152" w14:textId="5195EC10" w:rsidR="00726067" w:rsidRPr="0052085A" w:rsidRDefault="00726067" w:rsidP="00726067">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15C7E3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58FA1" w14:textId="77777777" w:rsidR="00726067" w:rsidRDefault="00726067" w:rsidP="00726067">
            <w:pPr>
              <w:pStyle w:val="Text2"/>
            </w:pPr>
            <w:r>
              <w:t>Comments:</w:t>
            </w:r>
          </w:p>
        </w:tc>
        <w:tc>
          <w:tcPr>
            <w:tcW w:w="6661" w:type="dxa"/>
          </w:tcPr>
          <w:p w14:paraId="2693F918" w14:textId="0814BD55"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756460">
              <w:t xml:space="preserve"> </w:t>
            </w:r>
          </w:p>
        </w:tc>
      </w:tr>
    </w:tbl>
    <w:p w14:paraId="0F26F86C" w14:textId="77777777" w:rsidR="007B206A" w:rsidRDefault="007B206A" w:rsidP="007B206A">
      <w:pPr>
        <w:pStyle w:val="Heading3"/>
      </w:pPr>
      <w:r>
        <w:t xml:space="preserve">Property </w:t>
      </w:r>
      <w:proofErr w:type="spellStart"/>
      <w:r>
        <w:t>cccev</w:t>
      </w:r>
      <w:proofErr w:type="gramStart"/>
      <w:r>
        <w:t>:customFunction</w:t>
      </w:r>
      <w:proofErr w:type="spellEnd"/>
      <w:proofErr w:type="gramEnd"/>
    </w:p>
    <w:tbl>
      <w:tblPr>
        <w:tblStyle w:val="GridTable4-Accent1"/>
        <w:tblW w:w="0" w:type="auto"/>
        <w:tblLook w:val="04A0" w:firstRow="1" w:lastRow="0" w:firstColumn="1" w:lastColumn="0" w:noHBand="0" w:noVBand="1"/>
      </w:tblPr>
      <w:tblGrid>
        <w:gridCol w:w="2689"/>
        <w:gridCol w:w="6661"/>
      </w:tblGrid>
      <w:tr w:rsidR="007B206A" w:rsidRPr="00FC0D57" w14:paraId="7370B81E"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14FFF4" w14:textId="77777777" w:rsidR="007B206A" w:rsidRPr="00FC0D57" w:rsidRDefault="007B206A" w:rsidP="007B206A">
            <w:pPr>
              <w:pStyle w:val="Text2"/>
              <w:jc w:val="left"/>
            </w:pPr>
            <w:r w:rsidRPr="00FC0D57">
              <w:t>Property</w:t>
            </w:r>
          </w:p>
        </w:tc>
        <w:tc>
          <w:tcPr>
            <w:tcW w:w="6661" w:type="dxa"/>
          </w:tcPr>
          <w:p w14:paraId="71AC20BC" w14:textId="77777777" w:rsidR="007B206A" w:rsidRPr="00FC0D57" w:rsidRDefault="007B206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cccev:customFunction</w:t>
            </w:r>
            <w:proofErr w:type="spellEnd"/>
          </w:p>
        </w:tc>
      </w:tr>
      <w:tr w:rsidR="007B206A" w:rsidRPr="00FC0D57" w14:paraId="31D94CB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543F6C" w14:textId="77777777" w:rsidR="007B206A" w:rsidRPr="00FC0D57" w:rsidRDefault="007B206A" w:rsidP="007B206A">
            <w:pPr>
              <w:pStyle w:val="Text2"/>
              <w:jc w:val="left"/>
            </w:pPr>
            <w:r>
              <w:t xml:space="preserve">Property </w:t>
            </w:r>
            <w:r w:rsidRPr="00FC0D57">
              <w:t>type:</w:t>
            </w:r>
          </w:p>
        </w:tc>
        <w:tc>
          <w:tcPr>
            <w:tcW w:w="6661" w:type="dxa"/>
          </w:tcPr>
          <w:p w14:paraId="2911FB10" w14:textId="77777777" w:rsidR="007B206A" w:rsidRPr="00FC0D57" w:rsidRDefault="007B206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B206A" w:rsidRPr="00FC0D57" w14:paraId="5F79F10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60A8EC" w14:textId="77777777" w:rsidR="007B206A" w:rsidRPr="00FC0D57" w:rsidRDefault="007B206A" w:rsidP="007B206A">
            <w:pPr>
              <w:pStyle w:val="Text2"/>
            </w:pPr>
            <w:r>
              <w:t>URI</w:t>
            </w:r>
            <w:r w:rsidRPr="00FC0D57">
              <w:t>:</w:t>
            </w:r>
          </w:p>
        </w:tc>
        <w:tc>
          <w:tcPr>
            <w:tcW w:w="6661" w:type="dxa"/>
          </w:tcPr>
          <w:p w14:paraId="2F3D5887" w14:textId="77777777" w:rsidR="007B206A" w:rsidRPr="00FC0D57" w:rsidRDefault="007B206A" w:rsidP="007B206A">
            <w:pPr>
              <w:pStyle w:val="Text2"/>
              <w:cnfStyle w:val="000000000000" w:firstRow="0" w:lastRow="0" w:firstColumn="0" w:lastColumn="0" w:oddVBand="0" w:evenVBand="0" w:oddHBand="0" w:evenHBand="0" w:firstRowFirstColumn="0" w:firstRowLastColumn="0" w:lastRowFirstColumn="0" w:lastRowLastColumn="0"/>
            </w:pPr>
            <w:hyperlink r:id="rId49" w:anchor="customFunction" w:history="1">
              <w:r w:rsidRPr="008948F7">
                <w:rPr>
                  <w:rStyle w:val="Hyperlink"/>
                </w:rPr>
                <w:t>https://semic.org/sa/cv/cccev-2.0.0#customFunction</w:t>
              </w:r>
            </w:hyperlink>
          </w:p>
        </w:tc>
      </w:tr>
      <w:tr w:rsidR="007B206A" w:rsidRPr="00FC0D57" w14:paraId="7901809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FBBE1" w14:textId="77777777" w:rsidR="007B206A" w:rsidRPr="00FC0D57" w:rsidRDefault="007B206A" w:rsidP="007B206A">
            <w:pPr>
              <w:pStyle w:val="Text2"/>
            </w:pPr>
            <w:r w:rsidRPr="00FC0D57">
              <w:t>Definition:</w:t>
            </w:r>
          </w:p>
        </w:tc>
        <w:tc>
          <w:tcPr>
            <w:tcW w:w="6661" w:type="dxa"/>
          </w:tcPr>
          <w:p w14:paraId="3077A4FE" w14:textId="77777777" w:rsidR="007B206A" w:rsidRPr="00FC0D57" w:rsidRDefault="007B206A" w:rsidP="007B206A">
            <w:pPr>
              <w:pStyle w:val="Text3"/>
              <w:cnfStyle w:val="000000100000" w:firstRow="0" w:lastRow="0" w:firstColumn="0" w:lastColumn="0" w:oddVBand="0" w:evenVBand="0" w:oddHBand="1" w:evenHBand="0" w:firstRowFirstColumn="0" w:firstRowLastColumn="0" w:lastRowFirstColumn="0" w:lastRowLastColumn="0"/>
            </w:pPr>
            <w:r>
              <w:t>A text with the signature of a method (e.g. a Java function, or an endpoint call) provided as the response to a required concept.</w:t>
            </w:r>
          </w:p>
        </w:tc>
      </w:tr>
      <w:tr w:rsidR="007B206A" w:rsidRPr="00FC0D57" w14:paraId="187B90B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9AECBF0" w14:textId="77777777" w:rsidR="007B206A" w:rsidRPr="00FC0D57" w:rsidRDefault="007B206A" w:rsidP="007B206A">
            <w:pPr>
              <w:pStyle w:val="Text2"/>
            </w:pPr>
            <w:r>
              <w:t>Disjoint with:</w:t>
            </w:r>
          </w:p>
        </w:tc>
        <w:tc>
          <w:tcPr>
            <w:tcW w:w="6661" w:type="dxa"/>
          </w:tcPr>
          <w:p w14:paraId="51D2A11C" w14:textId="77777777" w:rsidR="007B206A" w:rsidRPr="003F0702" w:rsidRDefault="007B206A" w:rsidP="007B206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B206A" w:rsidRPr="00FC0D57" w14:paraId="38CE858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6C1C71" w14:textId="77777777" w:rsidR="007B206A" w:rsidRPr="00FC0D57" w:rsidRDefault="007B206A" w:rsidP="007B206A">
            <w:pPr>
              <w:pStyle w:val="Text2"/>
            </w:pPr>
            <w:r w:rsidRPr="00FC0D57">
              <w:t>Range:</w:t>
            </w:r>
          </w:p>
        </w:tc>
        <w:tc>
          <w:tcPr>
            <w:tcW w:w="6661" w:type="dxa"/>
          </w:tcPr>
          <w:p w14:paraId="698BF1F7" w14:textId="77777777" w:rsidR="007B206A" w:rsidRPr="00FC0D57" w:rsidRDefault="007B206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7B206A" w:rsidRPr="00FC0D57" w14:paraId="071E297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5E60627" w14:textId="77777777" w:rsidR="007B206A" w:rsidRPr="00FC0D57" w:rsidRDefault="007B206A" w:rsidP="007B206A">
            <w:pPr>
              <w:pStyle w:val="Text2"/>
            </w:pPr>
            <w:r>
              <w:t>Cardinality:</w:t>
            </w:r>
          </w:p>
        </w:tc>
        <w:tc>
          <w:tcPr>
            <w:tcW w:w="6661" w:type="dxa"/>
          </w:tcPr>
          <w:p w14:paraId="4486EC25" w14:textId="77777777" w:rsidR="007B206A" w:rsidRPr="00FC0D57" w:rsidRDefault="007B206A"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7B206A" w:rsidRPr="00FC0D57" w14:paraId="399A48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28EABC" w14:textId="77777777" w:rsidR="007B206A" w:rsidRDefault="007B206A" w:rsidP="007B206A">
            <w:pPr>
              <w:pStyle w:val="Text2"/>
            </w:pPr>
            <w:r>
              <w:t>Comments:</w:t>
            </w:r>
          </w:p>
        </w:tc>
        <w:tc>
          <w:tcPr>
            <w:tcW w:w="6661" w:type="dxa"/>
          </w:tcPr>
          <w:p w14:paraId="5BC1EC7C" w14:textId="77777777" w:rsidR="007B206A" w:rsidRPr="00726067" w:rsidRDefault="007B206A" w:rsidP="007B206A">
            <w:pPr>
              <w:pStyle w:val="Text3"/>
              <w:cnfStyle w:val="000000100000" w:firstRow="0" w:lastRow="0" w:firstColumn="0" w:lastColumn="0" w:oddVBand="0" w:evenVBand="0" w:oddHBand="1" w:evenHBand="0" w:firstRowFirstColumn="0" w:firstRowLastColumn="0" w:lastRowFirstColumn="0" w:lastRowLastColumn="0"/>
              <w:rPr>
                <w:i/>
              </w:rPr>
            </w:pPr>
            <w:r>
              <w:rPr>
                <w:b/>
              </w:rPr>
              <w:t>Usage note</w:t>
            </w:r>
            <w:r w:rsidRPr="00C915C0">
              <w:t>:</w:t>
            </w:r>
            <w:r>
              <w:t xml:space="preserve"> e.g. </w:t>
            </w:r>
            <w:proofErr w:type="spellStart"/>
            <w:r w:rsidRPr="00726067">
              <w:rPr>
                <w:i/>
              </w:rPr>
              <w:t>i</w:t>
            </w:r>
            <w:r>
              <w:rPr>
                <w:i/>
              </w:rPr>
              <w:t>nt</w:t>
            </w:r>
            <w:proofErr w:type="spellEnd"/>
            <w:r>
              <w:rPr>
                <w:i/>
              </w:rPr>
              <w:t xml:space="preserve"> sum(</w:t>
            </w:r>
            <w:proofErr w:type="spellStart"/>
            <w:r>
              <w:rPr>
                <w:i/>
              </w:rPr>
              <w:t>int</w:t>
            </w:r>
            <w:proofErr w:type="spellEnd"/>
            <w:r>
              <w:rPr>
                <w:i/>
              </w:rPr>
              <w:t xml:space="preserve"> x, </w:t>
            </w:r>
            <w:proofErr w:type="spellStart"/>
            <w:r>
              <w:rPr>
                <w:i/>
              </w:rPr>
              <w:t>int</w:t>
            </w:r>
            <w:proofErr w:type="spellEnd"/>
            <w:r>
              <w:rPr>
                <w:i/>
              </w:rPr>
              <w:t xml:space="preserve"> y); </w:t>
            </w:r>
            <w:r>
              <w:t xml:space="preserve">or </w:t>
            </w:r>
            <w:hyperlink r:id="rId50" w:history="1">
              <w:r w:rsidRPr="00726067">
                <w:rPr>
                  <w:i/>
                </w:rPr>
                <w:t>http://example.org/sum?x=1&amp;y=2</w:t>
              </w:r>
            </w:hyperlink>
            <w:r w:rsidRPr="00726067">
              <w:t>, etc.</w:t>
            </w:r>
          </w:p>
        </w:tc>
      </w:tr>
    </w:tbl>
    <w:p w14:paraId="307E50F6" w14:textId="4AD89478" w:rsidR="00726067" w:rsidRDefault="00726067" w:rsidP="0052085A">
      <w:pPr>
        <w:pStyle w:val="Heading3"/>
      </w:pPr>
      <w:r>
        <w:t xml:space="preserve">Property </w:t>
      </w:r>
      <w:proofErr w:type="spellStart"/>
      <w:r>
        <w:t>cccev</w:t>
      </w:r>
      <w:proofErr w:type="gramStart"/>
      <w:r>
        <w:t>:</w:t>
      </w:r>
      <w:r w:rsidR="0052085A" w:rsidRPr="0052085A">
        <w:t>identifierValue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3349AA7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4AA81" w14:textId="77777777" w:rsidR="00726067" w:rsidRPr="00FC0D57" w:rsidRDefault="00726067" w:rsidP="00726067">
            <w:pPr>
              <w:pStyle w:val="Text2"/>
              <w:jc w:val="left"/>
            </w:pPr>
            <w:r w:rsidRPr="00FC0D57">
              <w:t>Property</w:t>
            </w:r>
          </w:p>
        </w:tc>
        <w:tc>
          <w:tcPr>
            <w:tcW w:w="6661" w:type="dxa"/>
          </w:tcPr>
          <w:p w14:paraId="5D3E1F75" w14:textId="71C49F33"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2085A">
              <w:t>identifierValue</w:t>
            </w:r>
            <w:proofErr w:type="spellEnd"/>
          </w:p>
        </w:tc>
      </w:tr>
      <w:tr w:rsidR="00726067" w:rsidRPr="00FC0D57" w14:paraId="2797841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C69D9" w14:textId="77777777" w:rsidR="00726067" w:rsidRPr="00FC0D57" w:rsidRDefault="00726067" w:rsidP="00726067">
            <w:pPr>
              <w:pStyle w:val="Text2"/>
              <w:jc w:val="left"/>
            </w:pPr>
            <w:r>
              <w:t xml:space="preserve">Property </w:t>
            </w:r>
            <w:r w:rsidRPr="00FC0D57">
              <w:t>type:</w:t>
            </w:r>
          </w:p>
        </w:tc>
        <w:tc>
          <w:tcPr>
            <w:tcW w:w="6661" w:type="dxa"/>
          </w:tcPr>
          <w:p w14:paraId="5915778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3C96B87E"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AB3E8A1" w14:textId="77777777" w:rsidR="00726067" w:rsidRPr="00FC0D57" w:rsidRDefault="00726067" w:rsidP="00726067">
            <w:pPr>
              <w:pStyle w:val="Text2"/>
            </w:pPr>
            <w:r>
              <w:t>URI</w:t>
            </w:r>
            <w:r w:rsidRPr="00FC0D57">
              <w:t>:</w:t>
            </w:r>
          </w:p>
        </w:tc>
        <w:tc>
          <w:tcPr>
            <w:tcW w:w="6661" w:type="dxa"/>
          </w:tcPr>
          <w:p w14:paraId="62F06D1C" w14:textId="532E8717" w:rsidR="00726067" w:rsidRPr="00FC0D57" w:rsidRDefault="007B206A" w:rsidP="00726067">
            <w:pPr>
              <w:pStyle w:val="Text2"/>
              <w:cnfStyle w:val="000000000000" w:firstRow="0" w:lastRow="0" w:firstColumn="0" w:lastColumn="0" w:oddVBand="0" w:evenVBand="0" w:oddHBand="0" w:evenHBand="0" w:firstRowFirstColumn="0" w:firstRowLastColumn="0" w:lastRowFirstColumn="0" w:lastRowLastColumn="0"/>
            </w:pPr>
            <w:hyperlink r:id="rId51" w:anchor="IdentifierValue" w:history="1">
              <w:r w:rsidR="0052085A" w:rsidRPr="008948F7">
                <w:rPr>
                  <w:rStyle w:val="Hyperlink"/>
                </w:rPr>
                <w:t>https://semic.org/sa/cv/cccev-2.0.0#IdentifierValue</w:t>
              </w:r>
            </w:hyperlink>
          </w:p>
        </w:tc>
      </w:tr>
      <w:tr w:rsidR="00726067" w:rsidRPr="00FC0D57" w14:paraId="3503417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09422" w14:textId="77777777" w:rsidR="00726067" w:rsidRPr="00FC0D57" w:rsidRDefault="00726067" w:rsidP="00726067">
            <w:pPr>
              <w:pStyle w:val="Text2"/>
            </w:pPr>
            <w:r w:rsidRPr="00FC0D57">
              <w:t>Definition:</w:t>
            </w:r>
          </w:p>
        </w:tc>
        <w:tc>
          <w:tcPr>
            <w:tcW w:w="6661" w:type="dxa"/>
          </w:tcPr>
          <w:p w14:paraId="4BAFDECD" w14:textId="05B83968" w:rsidR="00726067" w:rsidRPr="00FC0D57" w:rsidRDefault="0052085A" w:rsidP="0052085A">
            <w:pPr>
              <w:pStyle w:val="Text3"/>
              <w:cnfStyle w:val="000000100000" w:firstRow="0" w:lastRow="0" w:firstColumn="0" w:lastColumn="0" w:oddVBand="0" w:evenVBand="0" w:oddHBand="1" w:evenHBand="0" w:firstRowFirstColumn="0" w:firstRowLastColumn="0" w:lastRowFirstColumn="0" w:lastRowLastColumn="0"/>
            </w:pPr>
            <w:r>
              <w:t xml:space="preserve">An identifier </w:t>
            </w:r>
            <w:r w:rsidR="00726067">
              <w:t>provided as the response to a required concept.</w:t>
            </w:r>
          </w:p>
        </w:tc>
      </w:tr>
      <w:tr w:rsidR="00726067" w:rsidRPr="00FC0D57" w14:paraId="1F8A0DE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8F2D6F5" w14:textId="77777777" w:rsidR="00726067" w:rsidRPr="00FC0D57" w:rsidRDefault="00726067" w:rsidP="00726067">
            <w:pPr>
              <w:pStyle w:val="Text2"/>
            </w:pPr>
            <w:r>
              <w:lastRenderedPageBreak/>
              <w:t>Disjoint with:</w:t>
            </w:r>
          </w:p>
        </w:tc>
        <w:tc>
          <w:tcPr>
            <w:tcW w:w="6661" w:type="dxa"/>
          </w:tcPr>
          <w:p w14:paraId="772D4A58" w14:textId="621CB234"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w:t>
            </w:r>
            <w:r w:rsidR="0052085A">
              <w:rPr>
                <w:rFonts w:ascii="Courier New" w:hAnsi="Courier New" w:cs="Courier New"/>
                <w:i/>
                <w:sz w:val="20"/>
              </w:rPr>
              <w:t>or</w:t>
            </w:r>
            <w:proofErr w:type="spellEnd"/>
            <w:r w:rsidR="0052085A">
              <w:rPr>
                <w:rFonts w:ascii="Courier New" w:hAnsi="Courier New" w:cs="Courier New"/>
                <w:i/>
                <w:sz w:val="20"/>
              </w:rPr>
              <w:t xml:space="preserve">, </w:t>
            </w:r>
            <w:proofErr w:type="spellStart"/>
            <w:r w:rsidR="0052085A">
              <w:rPr>
                <w:rFonts w:ascii="Courier New" w:hAnsi="Courier New" w:cs="Courier New"/>
                <w:i/>
                <w:sz w:val="20"/>
              </w:rPr>
              <w:t>cccev:hasPeriodValue</w:t>
            </w:r>
            <w:proofErr w:type="spellEnd"/>
            <w:r w:rsidR="0052085A">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7CE4EEAE"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441B2E" w14:textId="77777777" w:rsidR="00726067" w:rsidRPr="00FC0D57" w:rsidRDefault="00726067" w:rsidP="00726067">
            <w:pPr>
              <w:pStyle w:val="Text2"/>
            </w:pPr>
            <w:r w:rsidRPr="00FC0D57">
              <w:t>Range:</w:t>
            </w:r>
          </w:p>
        </w:tc>
        <w:tc>
          <w:tcPr>
            <w:tcW w:w="6661" w:type="dxa"/>
          </w:tcPr>
          <w:p w14:paraId="65D37964" w14:textId="538BF4C4" w:rsidR="00726067" w:rsidRPr="00FC0D57" w:rsidRDefault="00726067" w:rsidP="0052085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52085A">
              <w:rPr>
                <w:rFonts w:ascii="Courier New" w:hAnsi="Courier New" w:cs="Courier New"/>
                <w:i/>
                <w:sz w:val="20"/>
              </w:rPr>
              <w:t>Identifier</w:t>
            </w:r>
            <w:proofErr w:type="spellEnd"/>
          </w:p>
        </w:tc>
      </w:tr>
      <w:tr w:rsidR="00726067" w:rsidRPr="00FC0D57" w14:paraId="191C4BA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5A584FD" w14:textId="77777777" w:rsidR="00726067" w:rsidRPr="00FC0D57" w:rsidRDefault="00726067" w:rsidP="00726067">
            <w:pPr>
              <w:pStyle w:val="Text2"/>
            </w:pPr>
            <w:r>
              <w:t>Cardinality:</w:t>
            </w:r>
          </w:p>
        </w:tc>
        <w:tc>
          <w:tcPr>
            <w:tcW w:w="6661" w:type="dxa"/>
          </w:tcPr>
          <w:p w14:paraId="69EBE0CF" w14:textId="35074A7F" w:rsidR="00726067" w:rsidRPr="00FC0D57" w:rsidRDefault="00726067" w:rsidP="0052085A">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7C4CE8E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8E1E93" w14:textId="77777777" w:rsidR="00726067" w:rsidRDefault="00726067" w:rsidP="00726067">
            <w:pPr>
              <w:pStyle w:val="Text2"/>
            </w:pPr>
            <w:r>
              <w:t>Comments:</w:t>
            </w:r>
          </w:p>
        </w:tc>
        <w:tc>
          <w:tcPr>
            <w:tcW w:w="6661" w:type="dxa"/>
          </w:tcPr>
          <w:p w14:paraId="0037EB5C" w14:textId="684FD780" w:rsidR="00726067" w:rsidRPr="0056541C" w:rsidRDefault="00726067"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52085A">
              <w:t xml:space="preserve"> make sure that the needed metadata about the identifier is accessible at run-time (e.g. the </w:t>
            </w:r>
            <w:r w:rsidR="00CD3F31">
              <w:t>a</w:t>
            </w:r>
            <w:r w:rsidR="0052085A">
              <w:t>ssurance</w:t>
            </w:r>
            <w:r w:rsidR="00CD3F31">
              <w:t xml:space="preserve"> l</w:t>
            </w:r>
            <w:r w:rsidR="0052085A">
              <w:t>evel, scheme</w:t>
            </w:r>
            <w:r w:rsidR="00CD3F31">
              <w:t xml:space="preserve"> </w:t>
            </w:r>
            <w:r w:rsidR="0052085A">
              <w:t>URI, schem</w:t>
            </w:r>
            <w:r w:rsidR="00CD3F31">
              <w:t>e version</w:t>
            </w:r>
            <w:r w:rsidR="0052085A">
              <w:t>, other).</w:t>
            </w:r>
          </w:p>
        </w:tc>
      </w:tr>
    </w:tbl>
    <w:p w14:paraId="7078A5BF" w14:textId="5A0B48CD" w:rsidR="0052085A" w:rsidRDefault="0052085A" w:rsidP="0052085A">
      <w:pPr>
        <w:pStyle w:val="Heading3"/>
      </w:pPr>
      <w:r>
        <w:t xml:space="preserve">Property </w:t>
      </w:r>
      <w:proofErr w:type="spellStart"/>
      <w:r>
        <w:t>cccev</w:t>
      </w:r>
      <w:proofErr w:type="gramStart"/>
      <w:r>
        <w:t>:</w:t>
      </w:r>
      <w:r w:rsidR="00CD3F31">
        <w:t>indicatorValue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738C7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7B7683" w14:textId="77777777" w:rsidR="0052085A" w:rsidRPr="00FC0D57" w:rsidRDefault="0052085A" w:rsidP="007B206A">
            <w:pPr>
              <w:pStyle w:val="Text2"/>
              <w:jc w:val="left"/>
            </w:pPr>
            <w:r w:rsidRPr="00FC0D57">
              <w:t>Property</w:t>
            </w:r>
          </w:p>
        </w:tc>
        <w:tc>
          <w:tcPr>
            <w:tcW w:w="6661" w:type="dxa"/>
          </w:tcPr>
          <w:p w14:paraId="1E7E6F9C" w14:textId="68808176"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indicatorValue</w:t>
            </w:r>
            <w:proofErr w:type="spellEnd"/>
          </w:p>
        </w:tc>
      </w:tr>
      <w:tr w:rsidR="0052085A" w:rsidRPr="00FC0D57" w14:paraId="3A3278A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B69E0" w14:textId="77777777" w:rsidR="0052085A" w:rsidRPr="00FC0D57" w:rsidRDefault="0052085A" w:rsidP="007B206A">
            <w:pPr>
              <w:pStyle w:val="Text2"/>
              <w:jc w:val="left"/>
            </w:pPr>
            <w:r>
              <w:t xml:space="preserve">Property </w:t>
            </w:r>
            <w:r w:rsidRPr="00FC0D57">
              <w:t>type:</w:t>
            </w:r>
          </w:p>
        </w:tc>
        <w:tc>
          <w:tcPr>
            <w:tcW w:w="6661" w:type="dxa"/>
          </w:tcPr>
          <w:p w14:paraId="5269A6D7"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0F38E3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D4C2DE9" w14:textId="77777777" w:rsidR="0052085A" w:rsidRPr="00FC0D57" w:rsidRDefault="0052085A" w:rsidP="007B206A">
            <w:pPr>
              <w:pStyle w:val="Text2"/>
            </w:pPr>
            <w:r>
              <w:t>URI</w:t>
            </w:r>
            <w:r w:rsidRPr="00FC0D57">
              <w:t>:</w:t>
            </w:r>
          </w:p>
        </w:tc>
        <w:tc>
          <w:tcPr>
            <w:tcW w:w="6661" w:type="dxa"/>
          </w:tcPr>
          <w:p w14:paraId="2E8A0BCD" w14:textId="726F4818" w:rsidR="0052085A" w:rsidRPr="00FC0D57" w:rsidRDefault="007B206A" w:rsidP="007B206A">
            <w:pPr>
              <w:pStyle w:val="Text2"/>
              <w:cnfStyle w:val="000000000000" w:firstRow="0" w:lastRow="0" w:firstColumn="0" w:lastColumn="0" w:oddVBand="0" w:evenVBand="0" w:oddHBand="0" w:evenHBand="0" w:firstRowFirstColumn="0" w:firstRowLastColumn="0" w:lastRowFirstColumn="0" w:lastRowLastColumn="0"/>
            </w:pPr>
            <w:hyperlink r:id="rId52" w:anchor="indicatorValue" w:history="1">
              <w:r w:rsidR="00CD3F31" w:rsidRPr="008948F7">
                <w:rPr>
                  <w:rStyle w:val="Hyperlink"/>
                </w:rPr>
                <w:t>https://semic.org/sa/cv/cccev-2.0.0#indicatorValue</w:t>
              </w:r>
            </w:hyperlink>
          </w:p>
        </w:tc>
      </w:tr>
      <w:tr w:rsidR="0052085A" w:rsidRPr="00FC0D57" w14:paraId="222CC55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AA4A10A" w14:textId="77777777" w:rsidR="0052085A" w:rsidRPr="00FC0D57" w:rsidRDefault="0052085A" w:rsidP="007B206A">
            <w:pPr>
              <w:pStyle w:val="Text2"/>
            </w:pPr>
            <w:r w:rsidRPr="00FC0D57">
              <w:t>Definition:</w:t>
            </w:r>
          </w:p>
        </w:tc>
        <w:tc>
          <w:tcPr>
            <w:tcW w:w="6661" w:type="dxa"/>
          </w:tcPr>
          <w:p w14:paraId="38C2BF2C" w14:textId="764B56A2"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A Boolean value (true or false)</w:t>
            </w:r>
            <w:r w:rsidR="0052085A">
              <w:t xml:space="preserve"> provided as the response to a required concept.</w:t>
            </w:r>
          </w:p>
        </w:tc>
      </w:tr>
      <w:tr w:rsidR="0052085A" w:rsidRPr="00FC0D57" w14:paraId="234FBECC"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A9BDF12" w14:textId="77777777" w:rsidR="0052085A" w:rsidRPr="00FC0D57" w:rsidRDefault="0052085A" w:rsidP="007B206A">
            <w:pPr>
              <w:pStyle w:val="Text2"/>
            </w:pPr>
            <w:r>
              <w:t>Disjoint with:</w:t>
            </w:r>
          </w:p>
        </w:tc>
        <w:tc>
          <w:tcPr>
            <w:tcW w:w="6661" w:type="dxa"/>
          </w:tcPr>
          <w:p w14:paraId="38C9730E" w14:textId="0608865B"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0B4626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57625D" w14:textId="77777777" w:rsidR="0052085A" w:rsidRPr="00FC0D57" w:rsidRDefault="0052085A" w:rsidP="007B206A">
            <w:pPr>
              <w:pStyle w:val="Text2"/>
            </w:pPr>
            <w:r w:rsidRPr="00FC0D57">
              <w:t>Range:</w:t>
            </w:r>
          </w:p>
        </w:tc>
        <w:tc>
          <w:tcPr>
            <w:tcW w:w="6661" w:type="dxa"/>
          </w:tcPr>
          <w:p w14:paraId="446563D9" w14:textId="101709A2"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Indicator</w:t>
            </w:r>
            <w:proofErr w:type="spellEnd"/>
          </w:p>
        </w:tc>
      </w:tr>
      <w:tr w:rsidR="0052085A" w:rsidRPr="00FC0D57" w14:paraId="1A1295EF"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330232C" w14:textId="77777777" w:rsidR="0052085A" w:rsidRPr="00FC0D57" w:rsidRDefault="0052085A" w:rsidP="007B206A">
            <w:pPr>
              <w:pStyle w:val="Text2"/>
            </w:pPr>
            <w:r>
              <w:t>Cardinality:</w:t>
            </w:r>
          </w:p>
        </w:tc>
        <w:tc>
          <w:tcPr>
            <w:tcW w:w="6661" w:type="dxa"/>
          </w:tcPr>
          <w:p w14:paraId="08C21E57" w14:textId="502B6201"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bl>
    <w:p w14:paraId="4303D0A6" w14:textId="4347897A" w:rsidR="0052085A" w:rsidRDefault="0052085A" w:rsidP="0052085A">
      <w:pPr>
        <w:pStyle w:val="Heading3"/>
      </w:pPr>
      <w:r>
        <w:t xml:space="preserve">Property </w:t>
      </w:r>
      <w:proofErr w:type="spellStart"/>
      <w:r>
        <w:t>cccev</w:t>
      </w:r>
      <w:proofErr w:type="gramStart"/>
      <w:r>
        <w:t>:</w:t>
      </w:r>
      <w:r w:rsidR="00CD3F31">
        <w:t>measureValue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6CBB917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68486D" w14:textId="77777777" w:rsidR="0052085A" w:rsidRPr="00FC0D57" w:rsidRDefault="0052085A" w:rsidP="007B206A">
            <w:pPr>
              <w:pStyle w:val="Text2"/>
              <w:jc w:val="left"/>
            </w:pPr>
            <w:r w:rsidRPr="00FC0D57">
              <w:t>Property</w:t>
            </w:r>
          </w:p>
        </w:tc>
        <w:tc>
          <w:tcPr>
            <w:tcW w:w="6661" w:type="dxa"/>
          </w:tcPr>
          <w:p w14:paraId="2FAF2217" w14:textId="1FD764C2"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rsidRPr="00CD3F31">
              <w:t>measureValue</w:t>
            </w:r>
            <w:proofErr w:type="spellEnd"/>
          </w:p>
        </w:tc>
      </w:tr>
      <w:tr w:rsidR="0052085A" w:rsidRPr="00FC0D57" w14:paraId="5154A25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C761A8" w14:textId="77777777" w:rsidR="0052085A" w:rsidRPr="00FC0D57" w:rsidRDefault="0052085A" w:rsidP="007B206A">
            <w:pPr>
              <w:pStyle w:val="Text2"/>
              <w:jc w:val="left"/>
            </w:pPr>
            <w:r>
              <w:t xml:space="preserve">Property </w:t>
            </w:r>
            <w:r w:rsidRPr="00FC0D57">
              <w:t>type:</w:t>
            </w:r>
          </w:p>
        </w:tc>
        <w:tc>
          <w:tcPr>
            <w:tcW w:w="6661" w:type="dxa"/>
          </w:tcPr>
          <w:p w14:paraId="65FA607E"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4DA21FE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E55C12" w14:textId="77777777" w:rsidR="0052085A" w:rsidRPr="00FC0D57" w:rsidRDefault="0052085A" w:rsidP="007B206A">
            <w:pPr>
              <w:pStyle w:val="Text2"/>
            </w:pPr>
            <w:r>
              <w:t>URI</w:t>
            </w:r>
            <w:r w:rsidRPr="00FC0D57">
              <w:t>:</w:t>
            </w:r>
          </w:p>
        </w:tc>
        <w:tc>
          <w:tcPr>
            <w:tcW w:w="6661" w:type="dxa"/>
          </w:tcPr>
          <w:p w14:paraId="1809DE4E" w14:textId="3D6FE6F6" w:rsidR="0052085A" w:rsidRPr="00FC0D57" w:rsidRDefault="007B206A" w:rsidP="007B206A">
            <w:pPr>
              <w:pStyle w:val="Text2"/>
              <w:cnfStyle w:val="000000000000" w:firstRow="0" w:lastRow="0" w:firstColumn="0" w:lastColumn="0" w:oddVBand="0" w:evenVBand="0" w:oddHBand="0" w:evenHBand="0" w:firstRowFirstColumn="0" w:firstRowLastColumn="0" w:lastRowFirstColumn="0" w:lastRowLastColumn="0"/>
            </w:pPr>
            <w:hyperlink r:id="rId53" w:anchor="measureValue" w:history="1">
              <w:r w:rsidR="00CD3F31" w:rsidRPr="008948F7">
                <w:rPr>
                  <w:rStyle w:val="Hyperlink"/>
                </w:rPr>
                <w:t>https://semic.org/sa/cv/cccev-2.0.0#measureValue</w:t>
              </w:r>
            </w:hyperlink>
          </w:p>
        </w:tc>
      </w:tr>
      <w:tr w:rsidR="0052085A" w:rsidRPr="00FC0D57" w14:paraId="1562587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F3C15" w14:textId="77777777" w:rsidR="0052085A" w:rsidRPr="00FC0D57" w:rsidRDefault="0052085A" w:rsidP="007B206A">
            <w:pPr>
              <w:pStyle w:val="Text2"/>
            </w:pPr>
            <w:r w:rsidRPr="00FC0D57">
              <w:t>Definition:</w:t>
            </w:r>
          </w:p>
        </w:tc>
        <w:tc>
          <w:tcPr>
            <w:tcW w:w="6661" w:type="dxa"/>
          </w:tcPr>
          <w:p w14:paraId="60A0D6EE" w14:textId="68B8F699"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measure, and the unit of the measure, </w:t>
            </w:r>
            <w:r w:rsidR="0052085A">
              <w:t>provided as the response to a required concept.</w:t>
            </w:r>
          </w:p>
        </w:tc>
      </w:tr>
      <w:tr w:rsidR="0052085A" w:rsidRPr="00FC0D57" w14:paraId="16986B3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E92F5C" w14:textId="77777777" w:rsidR="0052085A" w:rsidRPr="00FC0D57" w:rsidRDefault="0052085A" w:rsidP="007B206A">
            <w:pPr>
              <w:pStyle w:val="Text2"/>
            </w:pPr>
            <w:r>
              <w:lastRenderedPageBreak/>
              <w:t>Disjoint with:</w:t>
            </w:r>
          </w:p>
        </w:tc>
        <w:tc>
          <w:tcPr>
            <w:tcW w:w="6661" w:type="dxa"/>
          </w:tcPr>
          <w:p w14:paraId="24CAE3F8" w14:textId="1AD93E60"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39958FC3"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554FA7" w14:textId="77777777" w:rsidR="0052085A" w:rsidRPr="00FC0D57" w:rsidRDefault="0052085A" w:rsidP="007B206A">
            <w:pPr>
              <w:pStyle w:val="Text2"/>
            </w:pPr>
            <w:r w:rsidRPr="00FC0D57">
              <w:t>Range:</w:t>
            </w:r>
          </w:p>
        </w:tc>
        <w:tc>
          <w:tcPr>
            <w:tcW w:w="6661" w:type="dxa"/>
          </w:tcPr>
          <w:p w14:paraId="13DDA87D" w14:textId="1B3AA6D8"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Measure</w:t>
            </w:r>
            <w:proofErr w:type="spellEnd"/>
          </w:p>
        </w:tc>
      </w:tr>
      <w:tr w:rsidR="0052085A" w:rsidRPr="00FC0D57" w14:paraId="230AE95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9B90934" w14:textId="77777777" w:rsidR="0052085A" w:rsidRPr="00FC0D57" w:rsidRDefault="0052085A" w:rsidP="007B206A">
            <w:pPr>
              <w:pStyle w:val="Text2"/>
            </w:pPr>
            <w:r>
              <w:t>Cardinality:</w:t>
            </w:r>
          </w:p>
        </w:tc>
        <w:tc>
          <w:tcPr>
            <w:tcW w:w="6661" w:type="dxa"/>
          </w:tcPr>
          <w:p w14:paraId="0AA2CFCF" w14:textId="33EFAA3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02DC47D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A70187" w14:textId="77777777" w:rsidR="0052085A" w:rsidRDefault="0052085A" w:rsidP="007B206A">
            <w:pPr>
              <w:pStyle w:val="Text2"/>
            </w:pPr>
            <w:r>
              <w:t>Comments:</w:t>
            </w:r>
          </w:p>
        </w:tc>
        <w:tc>
          <w:tcPr>
            <w:tcW w:w="6661" w:type="dxa"/>
          </w:tcPr>
          <w:p w14:paraId="45F27E18" w14:textId="459B869C" w:rsidR="0052085A" w:rsidRPr="0056541C" w:rsidRDefault="0052085A"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make sure that the unit is specified, e.g. Kg, Km, Months, etc. If the unit is not needed use the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:numericValue</w:t>
            </w:r>
            <w:proofErr w:type="spellEnd"/>
            <w:proofErr w:type="gramEnd"/>
            <w:r w:rsidR="00CD3F31" w:rsidRPr="00CD3F31">
              <w:rPr>
                <w:rFonts w:ascii="Courier New" w:hAnsi="Courier New" w:cs="Courier New"/>
                <w:i/>
                <w:sz w:val="20"/>
              </w:rPr>
              <w:t xml:space="preserve"> </w:t>
            </w:r>
            <w:r w:rsidR="00CD3F31">
              <w:t>property instead.</w:t>
            </w:r>
          </w:p>
        </w:tc>
      </w:tr>
    </w:tbl>
    <w:p w14:paraId="57BCFD3D" w14:textId="4C79898B" w:rsidR="0052085A" w:rsidRDefault="0052085A" w:rsidP="0052085A">
      <w:pPr>
        <w:pStyle w:val="Heading3"/>
      </w:pPr>
      <w:r>
        <w:t xml:space="preserve">Property </w:t>
      </w:r>
      <w:proofErr w:type="spellStart"/>
      <w:r>
        <w:t>cccev</w:t>
      </w:r>
      <w:proofErr w:type="gramStart"/>
      <w:r>
        <w:t>:</w:t>
      </w:r>
      <w:r w:rsidR="00CD3F31">
        <w:t>numericValue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1DDE1C05"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4BE9DA" w14:textId="77777777" w:rsidR="0052085A" w:rsidRPr="00FC0D57" w:rsidRDefault="0052085A" w:rsidP="007B206A">
            <w:pPr>
              <w:pStyle w:val="Text2"/>
              <w:jc w:val="left"/>
            </w:pPr>
            <w:r w:rsidRPr="00FC0D57">
              <w:t>Property</w:t>
            </w:r>
          </w:p>
        </w:tc>
        <w:tc>
          <w:tcPr>
            <w:tcW w:w="6661" w:type="dxa"/>
          </w:tcPr>
          <w:p w14:paraId="63570EC2" w14:textId="6D9E7DD3"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numericValue</w:t>
            </w:r>
            <w:proofErr w:type="spellEnd"/>
          </w:p>
        </w:tc>
      </w:tr>
      <w:tr w:rsidR="0052085A" w:rsidRPr="00FC0D57" w14:paraId="7D5504B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E5A2BD" w14:textId="77777777" w:rsidR="0052085A" w:rsidRPr="00FC0D57" w:rsidRDefault="0052085A" w:rsidP="007B206A">
            <w:pPr>
              <w:pStyle w:val="Text2"/>
              <w:jc w:val="left"/>
            </w:pPr>
            <w:r>
              <w:t xml:space="preserve">Property </w:t>
            </w:r>
            <w:r w:rsidRPr="00FC0D57">
              <w:t>type:</w:t>
            </w:r>
          </w:p>
        </w:tc>
        <w:tc>
          <w:tcPr>
            <w:tcW w:w="6661" w:type="dxa"/>
          </w:tcPr>
          <w:p w14:paraId="40A10BF8"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214B46E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1A35964" w14:textId="77777777" w:rsidR="0052085A" w:rsidRPr="00FC0D57" w:rsidRDefault="0052085A" w:rsidP="007B206A">
            <w:pPr>
              <w:pStyle w:val="Text2"/>
            </w:pPr>
            <w:r>
              <w:t>URI</w:t>
            </w:r>
            <w:r w:rsidRPr="00FC0D57">
              <w:t>:</w:t>
            </w:r>
          </w:p>
        </w:tc>
        <w:tc>
          <w:tcPr>
            <w:tcW w:w="6661" w:type="dxa"/>
          </w:tcPr>
          <w:p w14:paraId="32A93B0E" w14:textId="76D8D93C" w:rsidR="0052085A" w:rsidRPr="00FC0D57" w:rsidRDefault="007B206A" w:rsidP="007B206A">
            <w:pPr>
              <w:pStyle w:val="Text2"/>
              <w:cnfStyle w:val="000000000000" w:firstRow="0" w:lastRow="0" w:firstColumn="0" w:lastColumn="0" w:oddVBand="0" w:evenVBand="0" w:oddHBand="0" w:evenHBand="0" w:firstRowFirstColumn="0" w:firstRowLastColumn="0" w:lastRowFirstColumn="0" w:lastRowLastColumn="0"/>
            </w:pPr>
            <w:hyperlink r:id="rId54" w:anchor="numericValue" w:history="1">
              <w:r w:rsidR="00CD3F31" w:rsidRPr="008948F7">
                <w:rPr>
                  <w:rStyle w:val="Hyperlink"/>
                </w:rPr>
                <w:t>https://semic.org/sa/cv/cccev-2.0.0#numericValue</w:t>
              </w:r>
            </w:hyperlink>
          </w:p>
        </w:tc>
      </w:tr>
      <w:tr w:rsidR="0052085A" w:rsidRPr="00FC0D57" w14:paraId="0CE1340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EAE174" w14:textId="77777777" w:rsidR="0052085A" w:rsidRPr="00FC0D57" w:rsidRDefault="0052085A" w:rsidP="007B206A">
            <w:pPr>
              <w:pStyle w:val="Text2"/>
            </w:pPr>
            <w:r w:rsidRPr="00FC0D57">
              <w:t>Definition:</w:t>
            </w:r>
          </w:p>
        </w:tc>
        <w:tc>
          <w:tcPr>
            <w:tcW w:w="6661" w:type="dxa"/>
          </w:tcPr>
          <w:p w14:paraId="50D8166D" w14:textId="45F4B1EC"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decimal number </w:t>
            </w:r>
            <w:r w:rsidR="0052085A">
              <w:t>provided as the response to a required concept.</w:t>
            </w:r>
          </w:p>
        </w:tc>
      </w:tr>
      <w:tr w:rsidR="0052085A" w:rsidRPr="00FC0D57" w14:paraId="579E30A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95E7FB" w14:textId="77777777" w:rsidR="0052085A" w:rsidRPr="00FC0D57" w:rsidRDefault="0052085A" w:rsidP="007B206A">
            <w:pPr>
              <w:pStyle w:val="Text2"/>
            </w:pPr>
            <w:r>
              <w:t>Disjoint with:</w:t>
            </w:r>
          </w:p>
        </w:tc>
        <w:tc>
          <w:tcPr>
            <w:tcW w:w="6661" w:type="dxa"/>
          </w:tcPr>
          <w:p w14:paraId="2FF15031" w14:textId="7A87F2C6"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D0D85C7"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BC7F9B" w14:textId="77777777" w:rsidR="0052085A" w:rsidRPr="00FC0D57" w:rsidRDefault="0052085A" w:rsidP="007B206A">
            <w:pPr>
              <w:pStyle w:val="Text2"/>
            </w:pPr>
            <w:r w:rsidRPr="00FC0D57">
              <w:t>Range:</w:t>
            </w:r>
          </w:p>
        </w:tc>
        <w:tc>
          <w:tcPr>
            <w:tcW w:w="6661" w:type="dxa"/>
          </w:tcPr>
          <w:p w14:paraId="5C784575" w14:textId="575A8373"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Numeric</w:t>
            </w:r>
            <w:proofErr w:type="spellEnd"/>
          </w:p>
        </w:tc>
      </w:tr>
      <w:tr w:rsidR="0052085A" w:rsidRPr="00FC0D57" w14:paraId="766A4E3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AD1E8D3" w14:textId="77777777" w:rsidR="0052085A" w:rsidRPr="00FC0D57" w:rsidRDefault="0052085A" w:rsidP="007B206A">
            <w:pPr>
              <w:pStyle w:val="Text2"/>
            </w:pPr>
            <w:r>
              <w:t>Cardinality:</w:t>
            </w:r>
          </w:p>
        </w:tc>
        <w:tc>
          <w:tcPr>
            <w:tcW w:w="6661" w:type="dxa"/>
          </w:tcPr>
          <w:p w14:paraId="41DDD612" w14:textId="1253F6EF"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328651B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46D650" w14:textId="77777777" w:rsidR="0052085A" w:rsidRDefault="0052085A" w:rsidP="007B206A">
            <w:pPr>
              <w:pStyle w:val="Text2"/>
            </w:pPr>
            <w:r>
              <w:t>Comments:</w:t>
            </w:r>
          </w:p>
        </w:tc>
        <w:tc>
          <w:tcPr>
            <w:tcW w:w="6661" w:type="dxa"/>
          </w:tcPr>
          <w:p w14:paraId="2398A889" w14:textId="113440BE" w:rsidR="0052085A" w:rsidRPr="00CD3F31" w:rsidRDefault="0052085A" w:rsidP="00384E75">
            <w:pPr>
              <w:pStyle w:val="Text3"/>
              <w:jc w:val="left"/>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this specification does not use other types of numeric values like integer, float, double, etc. The primitive type behind the </w:t>
            </w:r>
            <w:proofErr w:type="spellStart"/>
            <w:r w:rsidR="00CD3F31" w:rsidRPr="00CD3F31">
              <w:rPr>
                <w:rFonts w:ascii="Courier New" w:hAnsi="Courier New" w:cs="Courier New"/>
                <w:i/>
                <w:sz w:val="20"/>
              </w:rPr>
              <w:t>cbc</w:t>
            </w:r>
            <w:proofErr w:type="gramStart"/>
            <w:r w:rsidR="00CD3F31" w:rsidRPr="00CD3F31">
              <w:rPr>
                <w:rFonts w:ascii="Courier New" w:hAnsi="Courier New" w:cs="Courier New"/>
                <w:i/>
                <w:sz w:val="20"/>
              </w:rPr>
              <w:t>:Numeric</w:t>
            </w:r>
            <w:proofErr w:type="spellEnd"/>
            <w:proofErr w:type="gramEnd"/>
            <w:r w:rsidR="00CD3F31" w:rsidRPr="00CD3F31">
              <w:rPr>
                <w:rFonts w:ascii="Courier New" w:hAnsi="Courier New" w:cs="Courier New"/>
                <w:i/>
                <w:sz w:val="20"/>
              </w:rPr>
              <w:t xml:space="preserve"> </w:t>
            </w:r>
            <w:r w:rsidR="00CD3F31">
              <w:t xml:space="preserve">is a </w:t>
            </w:r>
            <w:proofErr w:type="spellStart"/>
            <w:r w:rsidR="00CD3F31" w:rsidRPr="00CD3F31">
              <w:rPr>
                <w:rFonts w:ascii="Courier New" w:hAnsi="Courier New" w:cs="Courier New"/>
                <w:i/>
                <w:sz w:val="20"/>
              </w:rPr>
              <w:t>xsd:decimal</w:t>
            </w:r>
            <w:proofErr w:type="spellEnd"/>
            <w:r w:rsidR="00CD3F31" w:rsidRPr="00CD3F31">
              <w:rPr>
                <w:rFonts w:ascii="Courier New" w:hAnsi="Courier New" w:cs="Courier New"/>
                <w:i/>
                <w:sz w:val="20"/>
              </w:rPr>
              <w:t xml:space="preserve"> </w:t>
            </w:r>
            <w:r w:rsidR="00CD3F31">
              <w:t xml:space="preserve">type. If you need an integer, simply truncate or round and truncate the decimal. Otherwise you can use the property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:customDataType</w:t>
            </w:r>
            <w:proofErr w:type="spellEnd"/>
            <w:proofErr w:type="gramEnd"/>
            <w:r w:rsidR="00CD3F31" w:rsidRPr="00CD3F31">
              <w:t xml:space="preserve"> to </w:t>
            </w:r>
            <w:r w:rsidR="00CD3F31">
              <w:t xml:space="preserve">specify other </w:t>
            </w:r>
            <w:r w:rsidR="00CD3F31" w:rsidRPr="00CD3F31">
              <w:t>number types</w:t>
            </w:r>
            <w:r w:rsidR="00CD3F31">
              <w:t xml:space="preserve"> defined in known namespaces</w:t>
            </w:r>
            <w:r w:rsidR="00384E75">
              <w:t xml:space="preserve"> (e.g. in </w:t>
            </w:r>
            <w:r w:rsidR="00384E75" w:rsidRPr="00384E75">
              <w:t>http://www.w3.org/2001/XMLSchema</w:t>
            </w:r>
            <w:r w:rsidR="00384E75">
              <w:t>).</w:t>
            </w:r>
          </w:p>
        </w:tc>
      </w:tr>
    </w:tbl>
    <w:p w14:paraId="65F96099" w14:textId="0E39C388" w:rsidR="0052085A" w:rsidRDefault="0052085A" w:rsidP="0052085A">
      <w:pPr>
        <w:pStyle w:val="Heading3"/>
      </w:pPr>
      <w:r>
        <w:lastRenderedPageBreak/>
        <w:t xml:space="preserve">Property </w:t>
      </w:r>
      <w:proofErr w:type="spellStart"/>
      <w:r>
        <w:t>cccev</w:t>
      </w:r>
      <w:proofErr w:type="gramStart"/>
      <w:r>
        <w:t>:</w:t>
      </w:r>
      <w:r w:rsidR="00CD77B2">
        <w:t>quantityValue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53A1E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FBB13D" w14:textId="77777777" w:rsidR="0052085A" w:rsidRPr="00FC0D57" w:rsidRDefault="0052085A" w:rsidP="007B206A">
            <w:pPr>
              <w:pStyle w:val="Text2"/>
              <w:jc w:val="left"/>
            </w:pPr>
            <w:r w:rsidRPr="00FC0D57">
              <w:t>Property</w:t>
            </w:r>
          </w:p>
        </w:tc>
        <w:tc>
          <w:tcPr>
            <w:tcW w:w="6661" w:type="dxa"/>
          </w:tcPr>
          <w:p w14:paraId="14CB3AF8" w14:textId="590EDE18"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77B2">
              <w:t>quantityValue</w:t>
            </w:r>
            <w:proofErr w:type="spellEnd"/>
          </w:p>
        </w:tc>
      </w:tr>
      <w:tr w:rsidR="0052085A" w:rsidRPr="00FC0D57" w14:paraId="3B0580B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4EB47" w14:textId="77777777" w:rsidR="0052085A" w:rsidRPr="00FC0D57" w:rsidRDefault="0052085A" w:rsidP="007B206A">
            <w:pPr>
              <w:pStyle w:val="Text2"/>
              <w:jc w:val="left"/>
            </w:pPr>
            <w:r>
              <w:t xml:space="preserve">Property </w:t>
            </w:r>
            <w:r w:rsidRPr="00FC0D57">
              <w:t>type:</w:t>
            </w:r>
          </w:p>
        </w:tc>
        <w:tc>
          <w:tcPr>
            <w:tcW w:w="6661" w:type="dxa"/>
          </w:tcPr>
          <w:p w14:paraId="1FF2A736"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BA7C6D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D287606" w14:textId="77777777" w:rsidR="0052085A" w:rsidRPr="00FC0D57" w:rsidRDefault="0052085A" w:rsidP="007B206A">
            <w:pPr>
              <w:pStyle w:val="Text2"/>
            </w:pPr>
            <w:r>
              <w:t>URI</w:t>
            </w:r>
            <w:r w:rsidRPr="00FC0D57">
              <w:t>:</w:t>
            </w:r>
          </w:p>
        </w:tc>
        <w:tc>
          <w:tcPr>
            <w:tcW w:w="6661" w:type="dxa"/>
          </w:tcPr>
          <w:p w14:paraId="7444BA30" w14:textId="2A6B2692" w:rsidR="0052085A" w:rsidRPr="00FC0D57" w:rsidRDefault="0052085A" w:rsidP="007B206A">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CD77B2">
              <w:t>quantityValue</w:t>
            </w:r>
          </w:p>
        </w:tc>
      </w:tr>
      <w:tr w:rsidR="0052085A" w:rsidRPr="00FC0D57" w14:paraId="7BD67A4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84D6D7" w14:textId="77777777" w:rsidR="0052085A" w:rsidRPr="00FC0D57" w:rsidRDefault="0052085A" w:rsidP="007B206A">
            <w:pPr>
              <w:pStyle w:val="Text2"/>
            </w:pPr>
            <w:r w:rsidRPr="00FC0D57">
              <w:t>Definition:</w:t>
            </w:r>
          </w:p>
        </w:tc>
        <w:tc>
          <w:tcPr>
            <w:tcW w:w="6661" w:type="dxa"/>
          </w:tcPr>
          <w:p w14:paraId="0932C5AF" w14:textId="30100450" w:rsidR="0052085A"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number of items </w:t>
            </w:r>
            <w:r w:rsidR="0052085A">
              <w:t>provided as the response to a required concept.</w:t>
            </w:r>
          </w:p>
        </w:tc>
      </w:tr>
      <w:tr w:rsidR="0052085A" w:rsidRPr="00FC0D57" w14:paraId="2FA72FC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E1ED0DC" w14:textId="77777777" w:rsidR="0052085A" w:rsidRPr="00FC0D57" w:rsidRDefault="0052085A" w:rsidP="007B206A">
            <w:pPr>
              <w:pStyle w:val="Text2"/>
            </w:pPr>
            <w:r>
              <w:t>Disjoint with:</w:t>
            </w:r>
          </w:p>
        </w:tc>
        <w:tc>
          <w:tcPr>
            <w:tcW w:w="6661" w:type="dxa"/>
          </w:tcPr>
          <w:p w14:paraId="2F3F6F8D" w14:textId="39878A1F" w:rsidR="0052085A" w:rsidRPr="003F0702" w:rsidRDefault="0052085A"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5C2FAFFE"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E141BC" w14:textId="77777777" w:rsidR="0052085A" w:rsidRPr="00FC0D57" w:rsidRDefault="0052085A" w:rsidP="007B206A">
            <w:pPr>
              <w:pStyle w:val="Text2"/>
            </w:pPr>
            <w:r w:rsidRPr="00FC0D57">
              <w:t>Range:</w:t>
            </w:r>
          </w:p>
        </w:tc>
        <w:tc>
          <w:tcPr>
            <w:tcW w:w="6661" w:type="dxa"/>
          </w:tcPr>
          <w:p w14:paraId="4BA38B9C" w14:textId="0FFD9D30"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77B2">
              <w:rPr>
                <w:rFonts w:ascii="Courier New" w:hAnsi="Courier New" w:cs="Courier New"/>
                <w:i/>
                <w:sz w:val="20"/>
              </w:rPr>
              <w:t>Quantity</w:t>
            </w:r>
            <w:proofErr w:type="spellEnd"/>
          </w:p>
        </w:tc>
      </w:tr>
      <w:tr w:rsidR="0052085A" w:rsidRPr="00FC0D57" w14:paraId="54276968"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C7F98B0" w14:textId="77777777" w:rsidR="0052085A" w:rsidRPr="00FC0D57" w:rsidRDefault="0052085A" w:rsidP="007B206A">
            <w:pPr>
              <w:pStyle w:val="Text2"/>
            </w:pPr>
            <w:r>
              <w:t>Cardinality:</w:t>
            </w:r>
          </w:p>
        </w:tc>
        <w:tc>
          <w:tcPr>
            <w:tcW w:w="6661" w:type="dxa"/>
          </w:tcPr>
          <w:p w14:paraId="3611639E" w14:textId="39FB067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77B2">
              <w:t>1</w:t>
            </w:r>
          </w:p>
        </w:tc>
      </w:tr>
      <w:tr w:rsidR="0052085A" w:rsidRPr="00FC0D57" w14:paraId="28FA426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39FCA" w14:textId="77777777" w:rsidR="0052085A" w:rsidRDefault="0052085A" w:rsidP="007B206A">
            <w:pPr>
              <w:pStyle w:val="Text2"/>
            </w:pPr>
            <w:r>
              <w:t>Comments:</w:t>
            </w:r>
          </w:p>
        </w:tc>
        <w:tc>
          <w:tcPr>
            <w:tcW w:w="6661" w:type="dxa"/>
          </w:tcPr>
          <w:p w14:paraId="3115B62A" w14:textId="19788D81" w:rsidR="0052085A" w:rsidRPr="0056541C" w:rsidRDefault="0052085A"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77B2">
              <w:t xml:space="preserve"> make sure that the type of the unit code identifying the type of item is specified.</w:t>
            </w:r>
          </w:p>
        </w:tc>
      </w:tr>
    </w:tbl>
    <w:p w14:paraId="25AAFF1F" w14:textId="5478CE19" w:rsidR="00CD77B2" w:rsidRDefault="00CD77B2" w:rsidP="00CD77B2">
      <w:pPr>
        <w:pStyle w:val="Heading3"/>
      </w:pPr>
      <w:r>
        <w:t xml:space="preserve">Property </w:t>
      </w:r>
      <w:proofErr w:type="spellStart"/>
      <w:r>
        <w:t>cccev</w:t>
      </w:r>
      <w:proofErr w:type="gramStart"/>
      <w:r>
        <w:t>:textValue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15C0696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0A1451" w14:textId="77777777" w:rsidR="00CD77B2" w:rsidRPr="00FC0D57" w:rsidRDefault="00CD77B2" w:rsidP="007B206A">
            <w:pPr>
              <w:pStyle w:val="Text2"/>
              <w:jc w:val="left"/>
            </w:pPr>
            <w:r w:rsidRPr="00FC0D57">
              <w:t>Property</w:t>
            </w:r>
          </w:p>
        </w:tc>
        <w:tc>
          <w:tcPr>
            <w:tcW w:w="6661" w:type="dxa"/>
          </w:tcPr>
          <w:p w14:paraId="19BA28EA" w14:textId="6975DABB"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cccev:textValue</w:t>
            </w:r>
            <w:proofErr w:type="spellEnd"/>
          </w:p>
        </w:tc>
      </w:tr>
      <w:tr w:rsidR="00CD77B2" w:rsidRPr="00FC0D57" w14:paraId="51F4884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890CD" w14:textId="77777777" w:rsidR="00CD77B2" w:rsidRPr="00FC0D57" w:rsidRDefault="00CD77B2" w:rsidP="007B206A">
            <w:pPr>
              <w:pStyle w:val="Text2"/>
              <w:jc w:val="left"/>
            </w:pPr>
            <w:r>
              <w:t xml:space="preserve">Property </w:t>
            </w:r>
            <w:r w:rsidRPr="00FC0D57">
              <w:t>type:</w:t>
            </w:r>
          </w:p>
        </w:tc>
        <w:tc>
          <w:tcPr>
            <w:tcW w:w="6661" w:type="dxa"/>
          </w:tcPr>
          <w:p w14:paraId="24F7D008"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2B74FBF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1D605E" w14:textId="77777777" w:rsidR="00CD77B2" w:rsidRPr="00FC0D57" w:rsidRDefault="00CD77B2" w:rsidP="007B206A">
            <w:pPr>
              <w:pStyle w:val="Text2"/>
            </w:pPr>
            <w:r>
              <w:t>URI</w:t>
            </w:r>
            <w:r w:rsidRPr="00FC0D57">
              <w:t>:</w:t>
            </w:r>
          </w:p>
        </w:tc>
        <w:tc>
          <w:tcPr>
            <w:tcW w:w="6661" w:type="dxa"/>
          </w:tcPr>
          <w:p w14:paraId="5B06B5B0" w14:textId="05828673" w:rsidR="00CD77B2" w:rsidRPr="00FC0D57" w:rsidRDefault="00CD77B2" w:rsidP="00CD77B2">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s://semic.org/sa/cv/cccev-2.0.0#textValue</w:t>
            </w:r>
          </w:p>
        </w:tc>
      </w:tr>
      <w:tr w:rsidR="00CD77B2" w:rsidRPr="00FC0D57" w14:paraId="4E2B9CB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F373E5" w14:textId="77777777" w:rsidR="00CD77B2" w:rsidRPr="00FC0D57" w:rsidRDefault="00CD77B2" w:rsidP="007B206A">
            <w:pPr>
              <w:pStyle w:val="Text2"/>
            </w:pPr>
            <w:r w:rsidRPr="00FC0D57">
              <w:t>Definition:</w:t>
            </w:r>
          </w:p>
        </w:tc>
        <w:tc>
          <w:tcPr>
            <w:tcW w:w="6661" w:type="dxa"/>
          </w:tcPr>
          <w:p w14:paraId="33B1FC5F" w14:textId="13045F54" w:rsidR="00CD77B2" w:rsidRPr="00FC0D57" w:rsidRDefault="00CD77B2" w:rsidP="007B206A">
            <w:pPr>
              <w:pStyle w:val="Text3"/>
              <w:cnfStyle w:val="000000100000" w:firstRow="0" w:lastRow="0" w:firstColumn="0" w:lastColumn="0" w:oddVBand="0" w:evenVBand="0" w:oddHBand="1" w:evenHBand="0" w:firstRowFirstColumn="0" w:firstRowLastColumn="0" w:lastRowFirstColumn="0" w:lastRowLastColumn="0"/>
            </w:pPr>
            <w:r>
              <w:t>A text provided as the response to a required concept.</w:t>
            </w:r>
          </w:p>
        </w:tc>
      </w:tr>
      <w:tr w:rsidR="00CD77B2" w:rsidRPr="00FC0D57" w14:paraId="04B0384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A289210" w14:textId="77777777" w:rsidR="00CD77B2" w:rsidRPr="00FC0D57" w:rsidRDefault="00CD77B2" w:rsidP="007B206A">
            <w:pPr>
              <w:pStyle w:val="Text2"/>
            </w:pPr>
            <w:r>
              <w:t>Disjoint with:</w:t>
            </w:r>
          </w:p>
        </w:tc>
        <w:tc>
          <w:tcPr>
            <w:tcW w:w="6661" w:type="dxa"/>
          </w:tcPr>
          <w:p w14:paraId="017871BE" w14:textId="29C9D6E2"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4BFE66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6CB73D" w14:textId="77777777" w:rsidR="00CD77B2" w:rsidRPr="00FC0D57" w:rsidRDefault="00CD77B2" w:rsidP="007B206A">
            <w:pPr>
              <w:pStyle w:val="Text2"/>
            </w:pPr>
            <w:r w:rsidRPr="00FC0D57">
              <w:t>Range:</w:t>
            </w:r>
          </w:p>
        </w:tc>
        <w:tc>
          <w:tcPr>
            <w:tcW w:w="6661" w:type="dxa"/>
          </w:tcPr>
          <w:p w14:paraId="20BE9F9F" w14:textId="3F456CE0"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cbc:Text</w:t>
            </w:r>
            <w:proofErr w:type="spellEnd"/>
          </w:p>
        </w:tc>
      </w:tr>
      <w:tr w:rsidR="00CD77B2" w:rsidRPr="00FC0D57" w14:paraId="534FE24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9A027B8" w14:textId="77777777" w:rsidR="00CD77B2" w:rsidRPr="00FC0D57" w:rsidRDefault="00CD77B2" w:rsidP="007B206A">
            <w:pPr>
              <w:pStyle w:val="Text2"/>
            </w:pPr>
            <w:r>
              <w:t>Cardinality:</w:t>
            </w:r>
          </w:p>
        </w:tc>
        <w:tc>
          <w:tcPr>
            <w:tcW w:w="6661" w:type="dxa"/>
          </w:tcPr>
          <w:p w14:paraId="1020BF19"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3F1E61D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A94AA3" w14:textId="77777777" w:rsidR="00CD77B2" w:rsidRDefault="00CD77B2" w:rsidP="007B206A">
            <w:pPr>
              <w:pStyle w:val="Text2"/>
            </w:pPr>
            <w:r>
              <w:lastRenderedPageBreak/>
              <w:t>Comments:</w:t>
            </w:r>
          </w:p>
        </w:tc>
        <w:tc>
          <w:tcPr>
            <w:tcW w:w="6661" w:type="dxa"/>
          </w:tcPr>
          <w:p w14:paraId="0BA11E91" w14:textId="7D62171A" w:rsidR="00CD77B2" w:rsidRPr="0056541C" w:rsidRDefault="00CD77B2"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the multiple cardinality is intended to identify the language in which the text is expressed, in which case the language id must go along with the property value.</w:t>
            </w:r>
          </w:p>
        </w:tc>
      </w:tr>
    </w:tbl>
    <w:p w14:paraId="0B9D362D" w14:textId="776B7BE1" w:rsidR="00CD77B2" w:rsidRDefault="00CD77B2" w:rsidP="00CD77B2">
      <w:pPr>
        <w:pStyle w:val="Heading3"/>
      </w:pPr>
      <w:r>
        <w:t xml:space="preserve">Property </w:t>
      </w:r>
      <w:proofErr w:type="spellStart"/>
      <w:r>
        <w:t>cccev</w:t>
      </w:r>
      <w:proofErr w:type="gramStart"/>
      <w:r>
        <w:t>:timeValue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594CA81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341C7D" w14:textId="77777777" w:rsidR="00CD77B2" w:rsidRPr="00FC0D57" w:rsidRDefault="00CD77B2" w:rsidP="007B206A">
            <w:pPr>
              <w:pStyle w:val="Text2"/>
              <w:jc w:val="left"/>
            </w:pPr>
            <w:r w:rsidRPr="00FC0D57">
              <w:t>Property</w:t>
            </w:r>
          </w:p>
        </w:tc>
        <w:tc>
          <w:tcPr>
            <w:tcW w:w="6661" w:type="dxa"/>
          </w:tcPr>
          <w:p w14:paraId="4F35AD78" w14:textId="2EFB4409"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cccev:timeValue</w:t>
            </w:r>
            <w:proofErr w:type="spellEnd"/>
          </w:p>
        </w:tc>
      </w:tr>
      <w:tr w:rsidR="00CD77B2" w:rsidRPr="00FC0D57" w14:paraId="5E19BA88"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D854FD" w14:textId="77777777" w:rsidR="00CD77B2" w:rsidRPr="00FC0D57" w:rsidRDefault="00CD77B2" w:rsidP="007B206A">
            <w:pPr>
              <w:pStyle w:val="Text2"/>
              <w:jc w:val="left"/>
            </w:pPr>
            <w:r>
              <w:t xml:space="preserve">Property </w:t>
            </w:r>
            <w:r w:rsidRPr="00FC0D57">
              <w:t>type:</w:t>
            </w:r>
          </w:p>
        </w:tc>
        <w:tc>
          <w:tcPr>
            <w:tcW w:w="6661" w:type="dxa"/>
          </w:tcPr>
          <w:p w14:paraId="42414C52"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67D173F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C15DDF5" w14:textId="77777777" w:rsidR="00CD77B2" w:rsidRPr="00FC0D57" w:rsidRDefault="00CD77B2" w:rsidP="007B206A">
            <w:pPr>
              <w:pStyle w:val="Text2"/>
            </w:pPr>
            <w:r>
              <w:t>URI</w:t>
            </w:r>
            <w:r w:rsidRPr="00FC0D57">
              <w:t>:</w:t>
            </w:r>
          </w:p>
        </w:tc>
        <w:tc>
          <w:tcPr>
            <w:tcW w:w="6661" w:type="dxa"/>
          </w:tcPr>
          <w:p w14:paraId="0DF0BEB9" w14:textId="140B3B07" w:rsidR="00CD77B2" w:rsidRPr="00FC0D57" w:rsidRDefault="007B206A" w:rsidP="00CD77B2">
            <w:pPr>
              <w:pStyle w:val="Text2"/>
              <w:cnfStyle w:val="000000000000" w:firstRow="0" w:lastRow="0" w:firstColumn="0" w:lastColumn="0" w:oddVBand="0" w:evenVBand="0" w:oddHBand="0" w:evenHBand="0" w:firstRowFirstColumn="0" w:firstRowLastColumn="0" w:lastRowFirstColumn="0" w:lastRowLastColumn="0"/>
            </w:pPr>
            <w:hyperlink r:id="rId55" w:anchor="timeValue" w:history="1">
              <w:r w:rsidR="00CD77B2" w:rsidRPr="008948F7">
                <w:rPr>
                  <w:rStyle w:val="Hyperlink"/>
                </w:rPr>
                <w:t>https://semic.org/sa/cv/cccev-2.0.0#timeValue</w:t>
              </w:r>
            </w:hyperlink>
          </w:p>
        </w:tc>
      </w:tr>
      <w:tr w:rsidR="00CD77B2" w:rsidRPr="00FC0D57" w14:paraId="712B847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A530C" w14:textId="77777777" w:rsidR="00CD77B2" w:rsidRPr="00FC0D57" w:rsidRDefault="00CD77B2" w:rsidP="007B206A">
            <w:pPr>
              <w:pStyle w:val="Text2"/>
            </w:pPr>
            <w:r w:rsidRPr="00FC0D57">
              <w:t>Definition:</w:t>
            </w:r>
          </w:p>
        </w:tc>
        <w:tc>
          <w:tcPr>
            <w:tcW w:w="6661" w:type="dxa"/>
          </w:tcPr>
          <w:p w14:paraId="4930D36B" w14:textId="5A61DAEF"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The time (</w:t>
            </w:r>
            <w:proofErr w:type="spellStart"/>
            <w:r>
              <w:t>hh:mm:ss</w:t>
            </w:r>
            <w:proofErr w:type="spellEnd"/>
            <w:r>
              <w:t>) provided as the response to a required concept.</w:t>
            </w:r>
          </w:p>
        </w:tc>
      </w:tr>
      <w:tr w:rsidR="00CD77B2" w:rsidRPr="00FC0D57" w14:paraId="31C12DF6"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85A5D8" w14:textId="77777777" w:rsidR="00CD77B2" w:rsidRPr="00FC0D57" w:rsidRDefault="00CD77B2" w:rsidP="007B206A">
            <w:pPr>
              <w:pStyle w:val="Text2"/>
            </w:pPr>
            <w:r>
              <w:t>Disjoint with:</w:t>
            </w:r>
          </w:p>
        </w:tc>
        <w:tc>
          <w:tcPr>
            <w:tcW w:w="6661" w:type="dxa"/>
          </w:tcPr>
          <w:p w14:paraId="7B38166C" w14:textId="7718D637"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6165A3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0D129A" w14:textId="77777777" w:rsidR="00CD77B2" w:rsidRPr="00FC0D57" w:rsidRDefault="00CD77B2" w:rsidP="007B206A">
            <w:pPr>
              <w:pStyle w:val="Text2"/>
            </w:pPr>
            <w:r w:rsidRPr="00FC0D57">
              <w:t>Range:</w:t>
            </w:r>
          </w:p>
        </w:tc>
        <w:tc>
          <w:tcPr>
            <w:tcW w:w="6661" w:type="dxa"/>
          </w:tcPr>
          <w:p w14:paraId="1F8F8ECA" w14:textId="0EDF028E"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cbc:Time</w:t>
            </w:r>
            <w:proofErr w:type="spellEnd"/>
          </w:p>
        </w:tc>
      </w:tr>
      <w:tr w:rsidR="00CD77B2" w:rsidRPr="00FC0D57" w14:paraId="46293F1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350FB20" w14:textId="77777777" w:rsidR="00CD77B2" w:rsidRPr="00FC0D57" w:rsidRDefault="00CD77B2" w:rsidP="007B206A">
            <w:pPr>
              <w:pStyle w:val="Text2"/>
            </w:pPr>
            <w:r>
              <w:t>Cardinality:</w:t>
            </w:r>
          </w:p>
        </w:tc>
        <w:tc>
          <w:tcPr>
            <w:tcW w:w="6661" w:type="dxa"/>
          </w:tcPr>
          <w:p w14:paraId="24BEC8C7" w14:textId="5289697B"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CD77B2" w:rsidRPr="00FC0D57" w14:paraId="4FF8674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65B25D" w14:textId="77777777" w:rsidR="00CD77B2" w:rsidRDefault="00CD77B2" w:rsidP="007B206A">
            <w:pPr>
              <w:pStyle w:val="Text2"/>
            </w:pPr>
            <w:r>
              <w:t>Comments:</w:t>
            </w:r>
          </w:p>
        </w:tc>
        <w:tc>
          <w:tcPr>
            <w:tcW w:w="6661" w:type="dxa"/>
          </w:tcPr>
          <w:p w14:paraId="53787A4B" w14:textId="6CC1C8B9"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if only the hour is required leave the seconds and milliseconds to zero (hh</w:t>
            </w:r>
            <w:proofErr w:type="gramStart"/>
            <w:r>
              <w:t>:00:00</w:t>
            </w:r>
            <w:proofErr w:type="gramEnd"/>
            <w:r>
              <w:t>).</w:t>
            </w:r>
          </w:p>
        </w:tc>
      </w:tr>
    </w:tbl>
    <w:p w14:paraId="079F45C6" w14:textId="08AFC4AE" w:rsidR="00CD77B2" w:rsidRDefault="00CD77B2" w:rsidP="00CD77B2">
      <w:pPr>
        <w:pStyle w:val="Heading3"/>
      </w:pPr>
      <w:r>
        <w:t xml:space="preserve">Property </w:t>
      </w:r>
      <w:proofErr w:type="spellStart"/>
      <w:r>
        <w:t>cccev</w:t>
      </w:r>
      <w:proofErr w:type="gramStart"/>
      <w:r>
        <w:t>:uriValue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7B15C2CD"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445FC6" w14:textId="77777777" w:rsidR="00CD77B2" w:rsidRPr="00FC0D57" w:rsidRDefault="00CD77B2" w:rsidP="007B206A">
            <w:pPr>
              <w:pStyle w:val="Text2"/>
              <w:jc w:val="left"/>
            </w:pPr>
            <w:r w:rsidRPr="00FC0D57">
              <w:t>Property</w:t>
            </w:r>
          </w:p>
        </w:tc>
        <w:tc>
          <w:tcPr>
            <w:tcW w:w="6661" w:type="dxa"/>
          </w:tcPr>
          <w:p w14:paraId="4E1AF42A" w14:textId="08D22095"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cccev:uriValue</w:t>
            </w:r>
            <w:proofErr w:type="spellEnd"/>
          </w:p>
        </w:tc>
      </w:tr>
      <w:tr w:rsidR="00CD77B2" w:rsidRPr="00FC0D57" w14:paraId="194C1FC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DF209F" w14:textId="77777777" w:rsidR="00CD77B2" w:rsidRPr="00FC0D57" w:rsidRDefault="00CD77B2" w:rsidP="007B206A">
            <w:pPr>
              <w:pStyle w:val="Text2"/>
              <w:jc w:val="left"/>
            </w:pPr>
            <w:r>
              <w:t xml:space="preserve">Property </w:t>
            </w:r>
            <w:r w:rsidRPr="00FC0D57">
              <w:t>type:</w:t>
            </w:r>
          </w:p>
        </w:tc>
        <w:tc>
          <w:tcPr>
            <w:tcW w:w="6661" w:type="dxa"/>
          </w:tcPr>
          <w:p w14:paraId="66F327D6"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74C79D7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86CB3E5" w14:textId="77777777" w:rsidR="00CD77B2" w:rsidRPr="00FC0D57" w:rsidRDefault="00CD77B2" w:rsidP="007B206A">
            <w:pPr>
              <w:pStyle w:val="Text2"/>
            </w:pPr>
            <w:r>
              <w:t>URI</w:t>
            </w:r>
            <w:r w:rsidRPr="00FC0D57">
              <w:t>:</w:t>
            </w:r>
          </w:p>
        </w:tc>
        <w:tc>
          <w:tcPr>
            <w:tcW w:w="6661" w:type="dxa"/>
          </w:tcPr>
          <w:p w14:paraId="1D3E296B" w14:textId="53DFC795" w:rsidR="00CD77B2" w:rsidRPr="00FC0D57" w:rsidRDefault="007B206A" w:rsidP="007B206A">
            <w:pPr>
              <w:pStyle w:val="Text2"/>
              <w:cnfStyle w:val="000000000000" w:firstRow="0" w:lastRow="0" w:firstColumn="0" w:lastColumn="0" w:oddVBand="0" w:evenVBand="0" w:oddHBand="0" w:evenHBand="0" w:firstRowFirstColumn="0" w:firstRowLastColumn="0" w:lastRowFirstColumn="0" w:lastRowLastColumn="0"/>
            </w:pPr>
            <w:hyperlink r:id="rId56" w:anchor="uri" w:history="1">
              <w:r w:rsidR="00CD77B2" w:rsidRPr="008948F7">
                <w:rPr>
                  <w:rStyle w:val="Hyperlink"/>
                </w:rPr>
                <w:t>https://semic.org/sa/cv/cccev-2.0.0#uri</w:t>
              </w:r>
            </w:hyperlink>
          </w:p>
        </w:tc>
      </w:tr>
      <w:tr w:rsidR="00CD77B2" w:rsidRPr="00FC0D57" w14:paraId="11015F8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F02BBB" w14:textId="77777777" w:rsidR="00CD77B2" w:rsidRPr="00FC0D57" w:rsidRDefault="00CD77B2" w:rsidP="007B206A">
            <w:pPr>
              <w:pStyle w:val="Text2"/>
            </w:pPr>
            <w:r w:rsidRPr="00FC0D57">
              <w:t>Definition:</w:t>
            </w:r>
          </w:p>
        </w:tc>
        <w:tc>
          <w:tcPr>
            <w:tcW w:w="6661" w:type="dxa"/>
          </w:tcPr>
          <w:p w14:paraId="20CA6E97" w14:textId="160B2377"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A Uniform Resource Identifier provided as the response to a required concept.</w:t>
            </w:r>
            <w:bookmarkStart w:id="256" w:name="_GoBack"/>
            <w:bookmarkEnd w:id="256"/>
          </w:p>
        </w:tc>
      </w:tr>
      <w:tr w:rsidR="00CD77B2" w:rsidRPr="00FC0D57" w14:paraId="12B1C0A5"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CBAEBF3" w14:textId="77777777" w:rsidR="00CD77B2" w:rsidRPr="00FC0D57" w:rsidRDefault="00CD77B2" w:rsidP="007B206A">
            <w:pPr>
              <w:pStyle w:val="Text2"/>
            </w:pPr>
            <w:r>
              <w:t>Disjoint with:</w:t>
            </w:r>
          </w:p>
        </w:tc>
        <w:tc>
          <w:tcPr>
            <w:tcW w:w="6661" w:type="dxa"/>
          </w:tcPr>
          <w:p w14:paraId="29FAB9AC" w14:textId="445C4E78"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p>
        </w:tc>
      </w:tr>
      <w:tr w:rsidR="00CD77B2" w:rsidRPr="00FC0D57" w14:paraId="4B71C642"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384685" w14:textId="77777777" w:rsidR="00CD77B2" w:rsidRPr="00FC0D57" w:rsidRDefault="00CD77B2" w:rsidP="007B206A">
            <w:pPr>
              <w:pStyle w:val="Text2"/>
            </w:pPr>
            <w:r w:rsidRPr="00FC0D57">
              <w:t>Range:</w:t>
            </w:r>
          </w:p>
        </w:tc>
        <w:tc>
          <w:tcPr>
            <w:tcW w:w="6661" w:type="dxa"/>
          </w:tcPr>
          <w:p w14:paraId="31F62838" w14:textId="77777777"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CD77B2" w:rsidRPr="00FC0D57" w14:paraId="424422B9"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6CFAA9D" w14:textId="77777777" w:rsidR="00CD77B2" w:rsidRPr="00FC0D57" w:rsidRDefault="00CD77B2" w:rsidP="007B206A">
            <w:pPr>
              <w:pStyle w:val="Text2"/>
            </w:pPr>
            <w:r>
              <w:lastRenderedPageBreak/>
              <w:t>Cardinality:</w:t>
            </w:r>
          </w:p>
        </w:tc>
        <w:tc>
          <w:tcPr>
            <w:tcW w:w="6661" w:type="dxa"/>
          </w:tcPr>
          <w:p w14:paraId="47D144AB"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607552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F4DB70" w14:textId="77777777" w:rsidR="00CD77B2" w:rsidRDefault="00CD77B2" w:rsidP="007B206A">
            <w:pPr>
              <w:pStyle w:val="Text2"/>
            </w:pPr>
            <w:r>
              <w:t>Comments:</w:t>
            </w:r>
          </w:p>
        </w:tc>
        <w:tc>
          <w:tcPr>
            <w:tcW w:w="6661" w:type="dxa"/>
          </w:tcPr>
          <w:p w14:paraId="2E93356D" w14:textId="77777777"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Heading2"/>
      </w:pPr>
      <w:r w:rsidRPr="00FC0D57">
        <w:t xml:space="preserve">Class: </w:t>
      </w:r>
      <w:proofErr w:type="spellStart"/>
      <w:r>
        <w:t>EvidenceTypeList</w:t>
      </w:r>
      <w:bookmarkEnd w:id="254"/>
      <w:bookmarkEnd w:id="255"/>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F71797">
              <w:t>EvidenceTypeList</w:t>
            </w:r>
            <w:proofErr w:type="spellEnd"/>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7B206A" w:rsidP="00F97C97">
            <w:pPr>
              <w:pStyle w:val="Text2"/>
              <w:cnfStyle w:val="000000100000" w:firstRow="0" w:lastRow="0" w:firstColumn="0" w:lastColumn="0" w:oddVBand="0" w:evenVBand="0" w:oddHBand="1" w:evenHBand="0" w:firstRowFirstColumn="0" w:firstRowLastColumn="0" w:lastRowFirstColumn="0" w:lastRowLastColumn="0"/>
            </w:pPr>
            <w:hyperlink r:id="rId57" w:anchor="EvidenceTypeList" w:history="1">
              <w:r w:rsidR="00F71797" w:rsidRPr="008948F7">
                <w:rPr>
                  <w:rStyle w:val="Hyperlink"/>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7B206A"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71797">
                <w:rPr>
                  <w:rStyle w:val="Hyperlink"/>
                  <w:rFonts w:ascii="Courier New" w:hAnsi="Courier New" w:cs="Courier New"/>
                  <w:i/>
                  <w:sz w:val="20"/>
                </w:rPr>
                <w:t>owl:Thing</w:t>
              </w:r>
              <w:proofErr w:type="spellEnd"/>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Heading3"/>
      </w:pPr>
      <w:bookmarkStart w:id="257" w:name="_Toc39402702"/>
      <w:r>
        <w:t>Basic properties</w:t>
      </w:r>
      <w:bookmarkEnd w:id="257"/>
    </w:p>
    <w:p w14:paraId="366A2B67" w14:textId="13222420" w:rsidR="00F71797" w:rsidRDefault="00F71797" w:rsidP="00F71797">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7B206A" w:rsidP="00B9459B">
            <w:pPr>
              <w:pStyle w:val="Text2"/>
              <w:jc w:val="left"/>
              <w:rPr>
                <w:b w:val="0"/>
              </w:rPr>
            </w:pPr>
            <w:hyperlink w:anchor="PropertyID" w:history="1">
              <w:proofErr w:type="spellStart"/>
              <w:proofErr w:type="gramStart"/>
              <w:r w:rsidR="00F71797" w:rsidRPr="009B4C52">
                <w:rPr>
                  <w:rStyle w:val="Hyperlink"/>
                  <w:b w:val="0"/>
                  <w:bCs w:val="0"/>
                </w:rPr>
                <w:t>cbc:</w:t>
              </w:r>
              <w:proofErr w:type="gramEnd"/>
              <w:r w:rsidR="00F71797" w:rsidRPr="009B4C52">
                <w:rPr>
                  <w:rStyle w:val="Hyperlink"/>
                  <w:b w:val="0"/>
                  <w:bCs w:val="0"/>
                </w:rPr>
                <w:t>id</w:t>
              </w:r>
              <w:proofErr w:type="spellEnd"/>
            </w:hyperlink>
            <w:r w:rsidR="00F71797">
              <w:rPr>
                <w:b w:val="0"/>
              </w:rPr>
              <w:t xml:space="preserve">, </w:t>
            </w:r>
            <w:hyperlink w:anchor="_Property:_cbc:name" w:history="1">
              <w:proofErr w:type="spellStart"/>
              <w:r w:rsidR="00F71797" w:rsidRPr="009B4C52">
                <w:rPr>
                  <w:rStyle w:val="Hyperlink"/>
                  <w:b w:val="0"/>
                  <w:bCs w:val="0"/>
                </w:rPr>
                <w:t>cbc:name</w:t>
              </w:r>
              <w:proofErr w:type="spellEnd"/>
            </w:hyperlink>
            <w:r w:rsidR="00F71797">
              <w:rPr>
                <w:b w:val="0"/>
              </w:rPr>
              <w:t xml:space="preserve">, </w:t>
            </w:r>
            <w:hyperlink w:anchor="PropertyDescription" w:history="1">
              <w:proofErr w:type="spellStart"/>
              <w:r w:rsidR="00F71797" w:rsidRPr="009B4C52">
                <w:rPr>
                  <w:rStyle w:val="Hyperlink"/>
                  <w:b w:val="0"/>
                  <w:bCs w:val="0"/>
                </w:rPr>
                <w:t>cbc:description</w:t>
              </w:r>
              <w:proofErr w:type="spellEnd"/>
            </w:hyperlink>
            <w:r w:rsidR="00B9459B">
              <w:rPr>
                <w:b w:val="0"/>
              </w:rPr>
              <w:t>.</w:t>
            </w:r>
          </w:p>
        </w:tc>
      </w:tr>
    </w:tbl>
    <w:p w14:paraId="1771B7FA" w14:textId="48B41CD1" w:rsidR="00F71797" w:rsidRPr="00FC0D57" w:rsidRDefault="00F71797" w:rsidP="0092071C">
      <w:pPr>
        <w:pStyle w:val="Heading3"/>
      </w:pPr>
      <w:bookmarkStart w:id="258" w:name="_Toc39402703"/>
      <w:r w:rsidRPr="00FC0D57">
        <w:t xml:space="preserve">Property: </w:t>
      </w:r>
      <w:proofErr w:type="spellStart"/>
      <w:r>
        <w:t>cccev</w:t>
      </w:r>
      <w:proofErr w:type="spellEnd"/>
      <w:r>
        <w:t>:</w:t>
      </w:r>
      <w:r w:rsidR="0092071C">
        <w:tab/>
      </w:r>
      <w:proofErr w:type="spellStart"/>
      <w:r w:rsidR="0092071C" w:rsidRPr="0092071C">
        <w:t>specifiesEvidenceType</w:t>
      </w:r>
      <w:bookmarkEnd w:id="258"/>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proofErr w:type="spellStart"/>
            <w:r>
              <w:t>c</w:t>
            </w:r>
            <w:r w:rsidR="00F71797">
              <w:t>ccev:</w:t>
            </w:r>
            <w:r>
              <w:t>specifiesEvidenceType</w:t>
            </w:r>
            <w:proofErr w:type="spellEnd"/>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92071C">
              <w:rPr>
                <w:rFonts w:ascii="Courier New" w:hAnsi="Courier New" w:cs="Courier New"/>
                <w:i/>
                <w:sz w:val="20"/>
              </w:rPr>
              <w:t>cccev:isSpecifiedIn</w:t>
            </w:r>
            <w:proofErr w:type="spellEnd"/>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92071C">
              <w:rPr>
                <w:rFonts w:ascii="Courier New" w:hAnsi="Courier New" w:cs="Courier New"/>
                <w:i/>
                <w:sz w:val="20"/>
              </w:rPr>
              <w:t>EvidenceType</w:t>
            </w:r>
            <w:proofErr w:type="spellEnd"/>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Heading2"/>
      </w:pPr>
      <w:bookmarkStart w:id="259" w:name="_Toc39402704"/>
      <w:bookmarkStart w:id="260" w:name="_Toc39402736"/>
      <w:r w:rsidRPr="00FC0D57">
        <w:lastRenderedPageBreak/>
        <w:t xml:space="preserve">Class: </w:t>
      </w:r>
      <w:proofErr w:type="spellStart"/>
      <w:r>
        <w:t>EvidenceType</w:t>
      </w:r>
      <w:bookmarkEnd w:id="259"/>
      <w:bookmarkEnd w:id="260"/>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EvidenceType</w:t>
            </w:r>
            <w:proofErr w:type="spellEnd"/>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7B206A" w:rsidP="00F97C97">
            <w:pPr>
              <w:pStyle w:val="Text2"/>
              <w:cnfStyle w:val="000000100000" w:firstRow="0" w:lastRow="0" w:firstColumn="0" w:lastColumn="0" w:oddVBand="0" w:evenVBand="0" w:oddHBand="1" w:evenHBand="0" w:firstRowFirstColumn="0" w:firstRowLastColumn="0" w:lastRowFirstColumn="0" w:lastRowLastColumn="0"/>
            </w:pPr>
            <w:hyperlink r:id="rId58" w:anchor="EvidenceType" w:history="1">
              <w:r w:rsidR="0092071C" w:rsidRPr="008948F7">
                <w:rPr>
                  <w:rStyle w:val="Hyperlink"/>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7B206A"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071C">
                <w:rPr>
                  <w:rStyle w:val="Hyperlink"/>
                  <w:rFonts w:ascii="Courier New" w:hAnsi="Courier New" w:cs="Courier New"/>
                  <w:i/>
                  <w:sz w:val="20"/>
                </w:rPr>
                <w:t>dcat:Dataset</w:t>
              </w:r>
              <w:proofErr w:type="spellEnd"/>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59" w:history="1">
              <w:r w:rsidR="00A764FC" w:rsidRPr="00A764FC">
                <w:rPr>
                  <w:rStyle w:val="Hyperlink"/>
                </w:rPr>
                <w:t>W3C DCAT</w:t>
              </w:r>
            </w:hyperlink>
            <w:r w:rsidR="00A764FC">
              <w:t xml:space="preserve"> specification. See the </w:t>
            </w:r>
            <w:hyperlink r:id="rId60" w:history="1">
              <w:r w:rsidR="00A764FC" w:rsidRPr="0092071C">
                <w:rPr>
                  <w:rStyle w:val="Hyperlink"/>
                </w:rPr>
                <w:t>DCAT-AP</w:t>
              </w:r>
            </w:hyperlink>
            <w:r w:rsidR="00A764FC">
              <w:t xml:space="preserve"> specification in </w:t>
            </w:r>
            <w:proofErr w:type="spellStart"/>
            <w:r w:rsidR="00A764FC">
              <w:t>Joinup</w:t>
            </w:r>
            <w:proofErr w:type="spellEnd"/>
            <w:r w:rsidR="00A764FC">
              <w:t>.</w:t>
            </w:r>
          </w:p>
        </w:tc>
      </w:tr>
    </w:tbl>
    <w:p w14:paraId="65D44ADC" w14:textId="3B3C5538" w:rsidR="0092071C" w:rsidRPr="00FC0D57" w:rsidRDefault="0092071C" w:rsidP="0092071C">
      <w:pPr>
        <w:pStyle w:val="Heading3"/>
      </w:pPr>
      <w:bookmarkStart w:id="261" w:name="_Toc39402705"/>
      <w:r w:rsidRPr="00FC0D57">
        <w:t xml:space="preserve">Property: </w:t>
      </w:r>
      <w:proofErr w:type="spellStart"/>
      <w:r>
        <w:t>cccev</w:t>
      </w:r>
      <w:proofErr w:type="spellEnd"/>
      <w:r>
        <w:t>:</w:t>
      </w:r>
      <w:r>
        <w:tab/>
      </w:r>
      <w:proofErr w:type="spellStart"/>
      <w:r>
        <w:t>evidenceTypology</w:t>
      </w:r>
      <w:bookmarkEnd w:id="261"/>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evidenceTypology</w:t>
            </w:r>
            <w:proofErr w:type="spellEnd"/>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7B206A" w:rsidP="0092071C">
            <w:pPr>
              <w:pStyle w:val="Text2"/>
              <w:cnfStyle w:val="000000000000" w:firstRow="0" w:lastRow="0" w:firstColumn="0" w:lastColumn="0" w:oddVBand="0" w:evenVBand="0" w:oddHBand="0" w:evenHBand="0" w:firstRowFirstColumn="0" w:firstRowLastColumn="0" w:lastRowFirstColumn="0" w:lastRowLastColumn="0"/>
            </w:pPr>
            <w:hyperlink r:id="rId61" w:anchor="evidenceTypology" w:history="1">
              <w:r w:rsidR="0092071C" w:rsidRPr="008948F7">
                <w:rPr>
                  <w:rStyle w:val="Hyperlink"/>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Heading3"/>
      </w:pPr>
      <w:bookmarkStart w:id="262" w:name="_Toc39402706"/>
      <w:r w:rsidRPr="00FC0D57">
        <w:t xml:space="preserve">Property: </w:t>
      </w:r>
      <w:proofErr w:type="spellStart"/>
      <w:r>
        <w:t>cccev</w:t>
      </w:r>
      <w:proofErr w:type="spellEnd"/>
      <w:r>
        <w:t>:</w:t>
      </w:r>
      <w:r>
        <w:tab/>
      </w:r>
      <w:proofErr w:type="spellStart"/>
      <w:r>
        <w:t>datasetType</w:t>
      </w:r>
      <w:bookmarkEnd w:id="262"/>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92071C">
              <w:t>datasetType</w:t>
            </w:r>
            <w:proofErr w:type="spellEnd"/>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7B206A" w:rsidP="0092071C">
            <w:pPr>
              <w:pStyle w:val="Text2"/>
              <w:cnfStyle w:val="000000000000" w:firstRow="0" w:lastRow="0" w:firstColumn="0" w:lastColumn="0" w:oddVBand="0" w:evenVBand="0" w:oddHBand="0" w:evenHBand="0" w:firstRowFirstColumn="0" w:firstRowLastColumn="0" w:lastRowFirstColumn="0" w:lastRowLastColumn="0"/>
            </w:pPr>
            <w:hyperlink r:id="rId62" w:anchor="datasetType" w:history="1">
              <w:r w:rsidR="0092071C" w:rsidRPr="008948F7">
                <w:rPr>
                  <w:rStyle w:val="Hyperlink"/>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lastRenderedPageBreak/>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Heading2"/>
      </w:pPr>
      <w:bookmarkStart w:id="263" w:name="_Toc39402707"/>
      <w:bookmarkStart w:id="264" w:name="_Toc39402737"/>
      <w:r w:rsidRPr="00FC0D57">
        <w:t xml:space="preserve">Class: </w:t>
      </w:r>
      <w:r>
        <w:t>Evidence</w:t>
      </w:r>
      <w:bookmarkEnd w:id="263"/>
      <w:bookmarkEnd w:id="264"/>
    </w:p>
    <w:tbl>
      <w:tblPr>
        <w:tblStyle w:val="GridTable4-Accent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cccev:Evidence</w:t>
            </w:r>
            <w:proofErr w:type="spellEnd"/>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7B206A" w:rsidP="00F97C97">
            <w:pPr>
              <w:pStyle w:val="Text2"/>
              <w:cnfStyle w:val="000000100000" w:firstRow="0" w:lastRow="0" w:firstColumn="0" w:lastColumn="0" w:oddVBand="0" w:evenVBand="0" w:oddHBand="1" w:evenHBand="0" w:firstRowFirstColumn="0" w:firstRowLastColumn="0" w:lastRowFirstColumn="0" w:lastRowLastColumn="0"/>
            </w:pPr>
            <w:hyperlink r:id="rId63" w:anchor="Evidence" w:history="1">
              <w:r w:rsidR="00F97C97" w:rsidRPr="008948F7">
                <w:rPr>
                  <w:rStyle w:val="Hyperlink"/>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references to a record, </w:t>
            </w:r>
            <w:r w:rsidRPr="00A764FC">
              <w:rPr>
                <w:rFonts w:cs="Calibri"/>
                <w:sz w:val="20"/>
                <w:lang w:eastAsia="en-GB"/>
              </w:rPr>
              <w:t xml:space="preserve">or the record </w:t>
            </w:r>
            <w:r>
              <w:rPr>
                <w:rFonts w:cs="Calibri"/>
                <w:sz w:val="20"/>
                <w:lang w:eastAsia="en-GB"/>
              </w:rPr>
              <w:t>content itself,</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proofErr w:type="spellStart"/>
            <w:r>
              <w:rPr>
                <w:rFonts w:cs="Calibri"/>
                <w:sz w:val="20"/>
                <w:lang w:eastAsia="en-GB"/>
              </w:rPr>
              <w:t>ePO</w:t>
            </w:r>
            <w:proofErr w:type="spellEnd"/>
            <w:r>
              <w:rPr>
                <w:rFonts w:cs="Calibri"/>
                <w:sz w:val="20"/>
                <w:lang w:eastAsia="en-GB"/>
              </w:rPr>
              <w:t xml:space="preserve">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7B206A"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97C97">
                <w:rPr>
                  <w:rStyle w:val="Hyperlink"/>
                  <w:rFonts w:ascii="Courier New" w:hAnsi="Courier New" w:cs="Courier New"/>
                  <w:i/>
                  <w:sz w:val="20"/>
                </w:rPr>
                <w:t>dcat:Dataset</w:t>
              </w:r>
              <w:proofErr w:type="spellEnd"/>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64" w:history="1">
              <w:r w:rsidR="00A764FC" w:rsidRPr="00A764FC">
                <w:rPr>
                  <w:rStyle w:val="Hyperlink"/>
                </w:rPr>
                <w:t>W3C DCAT</w:t>
              </w:r>
            </w:hyperlink>
            <w:r w:rsidR="00A764FC">
              <w:t xml:space="preserve"> specification. S</w:t>
            </w:r>
            <w:r>
              <w:t xml:space="preserve">ee the </w:t>
            </w:r>
            <w:hyperlink r:id="rId65" w:history="1">
              <w:r w:rsidRPr="0092071C">
                <w:rPr>
                  <w:rStyle w:val="Hyperlink"/>
                </w:rPr>
                <w:t>DCAT-AP</w:t>
              </w:r>
            </w:hyperlink>
            <w:r>
              <w:t xml:space="preserve"> specification in </w:t>
            </w:r>
            <w:proofErr w:type="spellStart"/>
            <w:r>
              <w:t>Joinup</w:t>
            </w:r>
            <w:proofErr w:type="spellEnd"/>
            <w:r>
              <w:t>.</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66" w:history="1">
              <w:r w:rsidRPr="008948F7">
                <w:rPr>
                  <w:rStyle w:val="Hyperlink"/>
                  <w:rFonts w:cs="Calibri"/>
                  <w:sz w:val="20"/>
                  <w:lang w:eastAsia="en-GB"/>
                </w:rPr>
                <w:t>http://docs.oasis-open.org/ubl/UBL-2.2.html</w:t>
              </w:r>
            </w:hyperlink>
          </w:p>
        </w:tc>
      </w:tr>
    </w:tbl>
    <w:p w14:paraId="2F07977D" w14:textId="299707A5" w:rsidR="00F97C97" w:rsidRPr="00FC0D57" w:rsidRDefault="00F97C97" w:rsidP="00F97C97">
      <w:pPr>
        <w:pStyle w:val="Heading3"/>
      </w:pPr>
      <w:bookmarkStart w:id="265" w:name="_Toc39402708"/>
      <w:r w:rsidRPr="00FC0D57">
        <w:t xml:space="preserve">Property: </w:t>
      </w:r>
      <w:proofErr w:type="spellStart"/>
      <w:r w:rsidR="00BD0C1C">
        <w:t>cccev</w:t>
      </w:r>
      <w:proofErr w:type="gramStart"/>
      <w:r w:rsidR="00BD0C1C">
        <w:t>:</w:t>
      </w:r>
      <w:r w:rsidR="003771D9">
        <w:t>confidentialityLevelType</w:t>
      </w:r>
      <w:bookmarkEnd w:id="265"/>
      <w:proofErr w:type="spellEnd"/>
      <w:proofErr w:type="gramEnd"/>
    </w:p>
    <w:tbl>
      <w:tblPr>
        <w:tblStyle w:val="GridTable4-Accent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EE006B">
              <w:t>confidentialityLevelType</w:t>
            </w:r>
            <w:proofErr w:type="spellEnd"/>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7B206A" w:rsidP="00F97C97">
            <w:pPr>
              <w:pStyle w:val="Text2"/>
              <w:cnfStyle w:val="000000000000" w:firstRow="0" w:lastRow="0" w:firstColumn="0" w:lastColumn="0" w:oddVBand="0" w:evenVBand="0" w:oddHBand="0" w:evenHBand="0" w:firstRowFirstColumn="0" w:firstRowLastColumn="0" w:lastRowFirstColumn="0" w:lastRowLastColumn="0"/>
            </w:pPr>
            <w:hyperlink r:id="rId67" w:anchor="evidenceTypology" w:history="1">
              <w:r w:rsidR="00F97C97" w:rsidRPr="008948F7">
                <w:rPr>
                  <w:rStyle w:val="Hyperlink"/>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lastRenderedPageBreak/>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47057F1F" w:rsidR="00F97C97" w:rsidRPr="00FC0D57" w:rsidRDefault="00F97C97" w:rsidP="00F97C97">
      <w:pPr>
        <w:pStyle w:val="Heading3"/>
      </w:pPr>
      <w:bookmarkStart w:id="266" w:name="_Toc39402709"/>
      <w:r w:rsidRPr="00FC0D57">
        <w:t xml:space="preserve">Property: </w:t>
      </w:r>
      <w:proofErr w:type="spellStart"/>
      <w:r w:rsidR="002B5859">
        <w:t>cccev</w:t>
      </w:r>
      <w:proofErr w:type="gramStart"/>
      <w:r w:rsidR="002B5859">
        <w:t>:</w:t>
      </w:r>
      <w:r w:rsidR="00045267">
        <w:t>error</w:t>
      </w:r>
      <w:bookmarkEnd w:id="266"/>
      <w:proofErr w:type="spellEnd"/>
      <w:proofErr w:type="gramEnd"/>
    </w:p>
    <w:tbl>
      <w:tblPr>
        <w:tblStyle w:val="GridTable4-Accent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045267">
              <w:t>error</w:t>
            </w:r>
            <w:proofErr w:type="spellEnd"/>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7B206A" w:rsidP="00045267">
            <w:pPr>
              <w:pStyle w:val="Text2"/>
              <w:cnfStyle w:val="000000000000" w:firstRow="0" w:lastRow="0" w:firstColumn="0" w:lastColumn="0" w:oddVBand="0" w:evenVBand="0" w:oddHBand="0" w:evenHBand="0" w:firstRowFirstColumn="0" w:firstRowLastColumn="0" w:lastRowFirstColumn="0" w:lastRowLastColumn="0"/>
            </w:pPr>
            <w:hyperlink r:id="rId68" w:anchor="error" w:history="1">
              <w:r w:rsidR="00045267" w:rsidRPr="008948F7">
                <w:rPr>
                  <w:rStyle w:val="Hyperlink"/>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5D61B670" w:rsidR="00F97C9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evidence (e.g. from a Data Service).</w:t>
            </w: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67E6BDB6"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interrupted”, “corrupted file”, other.</w:t>
            </w:r>
          </w:p>
        </w:tc>
      </w:tr>
    </w:tbl>
    <w:p w14:paraId="76A9FBF0" w14:textId="6B5C1D18" w:rsidR="00D3793C" w:rsidRPr="00FC0D57" w:rsidRDefault="00D3793C" w:rsidP="00D3793C">
      <w:pPr>
        <w:pStyle w:val="Heading3"/>
      </w:pPr>
      <w:bookmarkStart w:id="267" w:name="_Toc39402710"/>
      <w:r w:rsidRPr="00FC0D57">
        <w:t xml:space="preserve">Property: </w:t>
      </w:r>
      <w:proofErr w:type="spellStart"/>
      <w:r w:rsidR="00B05C1D">
        <w:t>cccev</w:t>
      </w:r>
      <w:proofErr w:type="gramStart"/>
      <w:r w:rsidR="00B05C1D">
        <w:t>:</w:t>
      </w:r>
      <w:r>
        <w:t>isProvidedBy</w:t>
      </w:r>
      <w:bookmarkEnd w:id="267"/>
      <w:proofErr w:type="spellEnd"/>
      <w:proofErr w:type="gramEnd"/>
    </w:p>
    <w:tbl>
      <w:tblPr>
        <w:tblStyle w:val="GridTable4-Accent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cccev:isProvidedBy</w:t>
            </w:r>
            <w:proofErr w:type="spellEnd"/>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lastRenderedPageBreak/>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cagv:Agent</w:t>
            </w:r>
            <w:proofErr w:type="spellEnd"/>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proofErr w:type="spellStart"/>
            <w:r w:rsidRPr="00D3793C">
              <w:rPr>
                <w:rFonts w:ascii="Courier New" w:hAnsi="Courier New" w:cs="Courier New"/>
                <w:i/>
                <w:sz w:val="20"/>
              </w:rPr>
              <w:t>cagv</w:t>
            </w:r>
            <w:proofErr w:type="gramStart"/>
            <w:r w:rsidRPr="00D3793C">
              <w:rPr>
                <w:rFonts w:ascii="Courier New" w:hAnsi="Courier New" w:cs="Courier New"/>
                <w:i/>
                <w:sz w:val="20"/>
              </w:rPr>
              <w:t>:Agent</w:t>
            </w:r>
            <w:proofErr w:type="spellEnd"/>
            <w:proofErr w:type="gramEnd"/>
            <w:r>
              <w:t xml:space="preserve"> class is a subclass of </w:t>
            </w:r>
            <w:proofErr w:type="spellStart"/>
            <w:r>
              <w:t>foaf:Agent</w:t>
            </w:r>
            <w:proofErr w:type="spellEnd"/>
            <w:r>
              <w:t xml:space="preserve">.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Pr>
                <w:i/>
              </w:rPr>
              <w:instrText xml:space="preserve"> \* MERGEFORMAT </w:instrText>
            </w:r>
            <w:r w:rsidR="0078278E" w:rsidRPr="0078278E">
              <w:rPr>
                <w:i/>
              </w:rPr>
            </w:r>
            <w:r w:rsidR="0078278E" w:rsidRPr="0078278E">
              <w:rPr>
                <w:i/>
              </w:rPr>
              <w:fldChar w:fldCharType="separate"/>
            </w:r>
            <w:r w:rsidR="00684A0B">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Pr>
                <w:i/>
              </w:rPr>
              <w:instrText xml:space="preserve"> \* MERGEFORMAT </w:instrText>
            </w:r>
            <w:r w:rsidR="0078278E" w:rsidRPr="0078278E">
              <w:rPr>
                <w:i/>
              </w:rPr>
            </w:r>
            <w:r w:rsidR="0078278E" w:rsidRPr="0078278E">
              <w:rPr>
                <w:i/>
              </w:rPr>
              <w:fldChar w:fldCharType="separate"/>
            </w:r>
            <w:r w:rsidR="00684A0B" w:rsidRPr="00684A0B">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w:t>
            </w:r>
            <w:proofErr w:type="spellStart"/>
            <w:r>
              <w:t>CAgV</w:t>
            </w:r>
            <w:proofErr w:type="spellEnd"/>
            <w:r>
              <w:t>).</w:t>
            </w:r>
          </w:p>
        </w:tc>
      </w:tr>
    </w:tbl>
    <w:p w14:paraId="0E7445BB" w14:textId="68E0611F" w:rsidR="00015D3C" w:rsidRPr="00FC0D57" w:rsidRDefault="00015D3C" w:rsidP="00015D3C">
      <w:pPr>
        <w:pStyle w:val="Heading3"/>
      </w:pPr>
      <w:r w:rsidRPr="00FC0D57">
        <w:t xml:space="preserve">Property: </w:t>
      </w:r>
      <w:proofErr w:type="spellStart"/>
      <w:r w:rsidR="00B05C1D">
        <w:t>cccev</w:t>
      </w:r>
      <w:proofErr w:type="gramStart"/>
      <w:r w:rsidR="00B05C1D">
        <w:t>:</w:t>
      </w:r>
      <w:r>
        <w:t>isConformantTo</w:t>
      </w:r>
      <w:proofErr w:type="spellEnd"/>
      <w:proofErr w:type="gramEnd"/>
    </w:p>
    <w:tbl>
      <w:tblPr>
        <w:tblStyle w:val="GridTable4-Accent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015D3C">
              <w:t>isConformantTo</w:t>
            </w:r>
            <w:proofErr w:type="spellEnd"/>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cccev:EvidenceType</w:t>
            </w:r>
            <w:proofErr w:type="spellEnd"/>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Heading2"/>
      </w:pPr>
      <w:r w:rsidRPr="00FC0D57">
        <w:t xml:space="preserve">Class: </w:t>
      </w:r>
      <w:proofErr w:type="spellStart"/>
      <w:r>
        <w:t>DocumentReference</w:t>
      </w:r>
      <w:proofErr w:type="spellEnd"/>
    </w:p>
    <w:tbl>
      <w:tblPr>
        <w:tblStyle w:val="GridTable4-Accent1"/>
        <w:tblW w:w="0" w:type="auto"/>
        <w:tblLook w:val="04A0" w:firstRow="1" w:lastRow="0" w:firstColumn="1" w:lastColumn="0" w:noHBand="0" w:noVBand="1"/>
      </w:tblPr>
      <w:tblGrid>
        <w:gridCol w:w="2689"/>
        <w:gridCol w:w="6661"/>
      </w:tblGrid>
      <w:tr w:rsidR="00980E3C" w:rsidRPr="00FC0D57" w14:paraId="2F20E90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CD25F4">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cccev:DocumentReference</w:t>
            </w:r>
            <w:proofErr w:type="spellEnd"/>
          </w:p>
        </w:tc>
      </w:tr>
      <w:tr w:rsidR="00980E3C" w:rsidRPr="00FC0D57" w14:paraId="0CACFAC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CD25F4">
            <w:pPr>
              <w:pStyle w:val="Text2"/>
            </w:pPr>
            <w:r>
              <w:t>URI:</w:t>
            </w:r>
          </w:p>
        </w:tc>
        <w:tc>
          <w:tcPr>
            <w:tcW w:w="6661" w:type="dxa"/>
          </w:tcPr>
          <w:p w14:paraId="291E5B9A" w14:textId="6D1CF9BF" w:rsidR="00980E3C" w:rsidRPr="00FC0D57" w:rsidRDefault="00980E3C" w:rsidP="00CD25F4">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CD25F4">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A reference to a concrete manifestation of a document, or the content of the document itself.</w:t>
            </w:r>
          </w:p>
        </w:tc>
      </w:tr>
      <w:tr w:rsidR="00980E3C" w:rsidRPr="00FC0D57" w14:paraId="55C0AAE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CD25F4">
            <w:pPr>
              <w:pStyle w:val="Text2"/>
            </w:pPr>
            <w:r w:rsidRPr="00FC0D57">
              <w:t>Subclass of:</w:t>
            </w:r>
          </w:p>
        </w:tc>
        <w:tc>
          <w:tcPr>
            <w:tcW w:w="6661" w:type="dxa"/>
          </w:tcPr>
          <w:p w14:paraId="00E469EF" w14:textId="37AFB516" w:rsidR="00980E3C" w:rsidRPr="00C754D8" w:rsidRDefault="007B206A"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80E3C">
                <w:rPr>
                  <w:rStyle w:val="Hyperlink"/>
                  <w:rFonts w:ascii="Courier New" w:hAnsi="Courier New" w:cs="Courier New"/>
                  <w:i/>
                  <w:sz w:val="20"/>
                </w:rPr>
                <w:t>dcat:Distribution</w:t>
              </w:r>
              <w:proofErr w:type="spellEnd"/>
            </w:hyperlink>
          </w:p>
        </w:tc>
      </w:tr>
      <w:tr w:rsidR="00980E3C" w:rsidRPr="00FC0D57" w14:paraId="499B186C"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CD25F4">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Subclasses of the </w:t>
            </w:r>
            <w:proofErr w:type="spellStart"/>
            <w:r w:rsidRPr="00980E3C">
              <w:rPr>
                <w:rFonts w:ascii="Courier New" w:hAnsi="Courier New" w:cs="Courier New"/>
                <w:i/>
                <w:sz w:val="20"/>
              </w:rPr>
              <w:t>dcat</w:t>
            </w:r>
            <w:proofErr w:type="gramStart"/>
            <w:r w:rsidRPr="00980E3C">
              <w:rPr>
                <w:rFonts w:ascii="Courier New" w:hAnsi="Courier New" w:cs="Courier New"/>
                <w:i/>
                <w:sz w:val="20"/>
              </w:rPr>
              <w:t>:Dataset</w:t>
            </w:r>
            <w:proofErr w:type="spellEnd"/>
            <w:proofErr w:type="gramEnd"/>
            <w:r>
              <w:t xml:space="preserve"> (</w:t>
            </w:r>
            <w:proofErr w:type="spellStart"/>
            <w:r>
              <w:t>e.g</w:t>
            </w:r>
            <w:proofErr w:type="spellEnd"/>
            <w:r>
              <w:t xml:space="preserve"> Evidence</w:t>
            </w:r>
            <w:r w:rsidR="00953F23">
              <w:t xml:space="preserve">, </w:t>
            </w:r>
            <w:proofErr w:type="spellStart"/>
            <w:r w:rsidR="00953F23">
              <w:t>EvidenceType</w:t>
            </w:r>
            <w:proofErr w:type="spellEnd"/>
            <w:r>
              <w:t xml:space="preserve"> and </w:t>
            </w:r>
            <w:proofErr w:type="spellStart"/>
            <w:r w:rsidR="00953F23">
              <w:t>ReferenceFramework</w:t>
            </w:r>
            <w:proofErr w:type="spellEnd"/>
            <w:r>
              <w:t>) have ‘distribution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lastRenderedPageBreak/>
              <w:t>Implementation note</w:t>
            </w:r>
            <w:r>
              <w:t xml:space="preserve">: for examples of how to instantiate the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:DocumentReference</w:t>
            </w:r>
            <w:proofErr w:type="spellEnd"/>
            <w:proofErr w:type="gramEnd"/>
            <w:r>
              <w:t xml:space="preserve"> as a specialisation of the </w:t>
            </w:r>
            <w:proofErr w:type="spellStart"/>
            <w:r w:rsidRPr="00980E3C">
              <w:rPr>
                <w:rFonts w:ascii="Courier New" w:hAnsi="Courier New" w:cs="Courier New"/>
                <w:i/>
                <w:sz w:val="20"/>
              </w:rPr>
              <w:t>dcat:Distr</w:t>
            </w:r>
            <w:r w:rsidRPr="006E1F59">
              <w:rPr>
                <w:rFonts w:ascii="Courier New" w:hAnsi="Courier New" w:cs="Courier New"/>
                <w:i/>
                <w:sz w:val="20"/>
              </w:rPr>
              <w:t>ibution</w:t>
            </w:r>
            <w:proofErr w:type="spellEnd"/>
            <w:r>
              <w:t xml:space="preserve"> class, see the examples provided in the </w:t>
            </w:r>
            <w:hyperlink r:id="rId69" w:history="1">
              <w:r w:rsidRPr="00980E3C">
                <w:rPr>
                  <w:rStyle w:val="Hyperlink"/>
                </w:rPr>
                <w:t>Use Cases</w:t>
              </w:r>
            </w:hyperlink>
            <w:r>
              <w:t xml:space="preserve"> folder of the CCCEV GitHub.</w:t>
            </w:r>
          </w:p>
        </w:tc>
      </w:tr>
    </w:tbl>
    <w:p w14:paraId="47F4314D" w14:textId="77777777" w:rsidR="00662853" w:rsidRDefault="00662853" w:rsidP="00662853">
      <w:pPr>
        <w:pStyle w:val="Heading3"/>
      </w:pPr>
      <w:r>
        <w:lastRenderedPageBreak/>
        <w:t>Basic properties</w:t>
      </w:r>
    </w:p>
    <w:p w14:paraId="7E142B5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44D43E3E"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CD25F4">
            <w:pPr>
              <w:pStyle w:val="Text2"/>
              <w:jc w:val="left"/>
            </w:pPr>
            <w:r>
              <w:t>Common properties</w:t>
            </w:r>
          </w:p>
        </w:tc>
      </w:tr>
      <w:tr w:rsidR="00662853" w:rsidRPr="00FC0D57" w14:paraId="3ADCD877"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7B206A" w:rsidP="00CD25F4">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5C330DBB" w14:textId="1CBE2639" w:rsidR="00662853" w:rsidRPr="00FC0D57" w:rsidRDefault="00662853" w:rsidP="00662853">
      <w:pPr>
        <w:pStyle w:val="Heading3"/>
      </w:pPr>
      <w:r w:rsidRPr="00FC0D57">
        <w:t xml:space="preserve">Property: </w:t>
      </w:r>
      <w:proofErr w:type="spellStart"/>
      <w:r>
        <w:t>cccev</w:t>
      </w:r>
      <w:proofErr w:type="gramStart"/>
      <w:r>
        <w:t>:documentURI</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6B130DB0"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CD25F4">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3A57058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CD25F4">
            <w:pPr>
              <w:pStyle w:val="Text2"/>
              <w:jc w:val="left"/>
            </w:pPr>
            <w:r>
              <w:t xml:space="preserve">Property </w:t>
            </w:r>
            <w:r w:rsidRPr="00FC0D57">
              <w:t>type:</w:t>
            </w:r>
          </w:p>
        </w:tc>
        <w:tc>
          <w:tcPr>
            <w:tcW w:w="6661" w:type="dxa"/>
          </w:tcPr>
          <w:p w14:paraId="21E71D2D"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CD25F4">
            <w:pPr>
              <w:pStyle w:val="Text2"/>
            </w:pPr>
            <w:r>
              <w:t>URI</w:t>
            </w:r>
            <w:r w:rsidRPr="00FC0D57">
              <w:t>:</w:t>
            </w:r>
          </w:p>
        </w:tc>
        <w:tc>
          <w:tcPr>
            <w:tcW w:w="6661" w:type="dxa"/>
          </w:tcPr>
          <w:p w14:paraId="370F69E8" w14:textId="6B4A8DBC" w:rsidR="00662853" w:rsidRPr="00FC0D57" w:rsidRDefault="007B206A" w:rsidP="00662853">
            <w:pPr>
              <w:pStyle w:val="Text2"/>
              <w:cnfStyle w:val="000000000000" w:firstRow="0" w:lastRow="0" w:firstColumn="0" w:lastColumn="0" w:oddVBand="0" w:evenVBand="0" w:oddHBand="0" w:evenHBand="0" w:firstRowFirstColumn="0" w:firstRowLastColumn="0" w:lastRowFirstColumn="0" w:lastRowLastColumn="0"/>
            </w:pPr>
            <w:hyperlink r:id="rId70" w:anchor="evidenceTypology" w:history="1">
              <w:r w:rsidR="00662853" w:rsidRPr="008948F7">
                <w:rPr>
                  <w:rStyle w:val="Hyperlink"/>
                </w:rPr>
                <w:t>https://semic.org/sa/cv/cccev-2.0.0#</w:t>
              </w:r>
            </w:hyperlink>
          </w:p>
        </w:tc>
      </w:tr>
      <w:tr w:rsidR="00662853" w:rsidRPr="00FC0D57" w14:paraId="3E534D0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CD25F4">
            <w:pPr>
              <w:pStyle w:val="Text2"/>
            </w:pPr>
            <w:r w:rsidRPr="00FC0D57">
              <w:t>Definition:</w:t>
            </w:r>
          </w:p>
        </w:tc>
        <w:tc>
          <w:tcPr>
            <w:tcW w:w="6661" w:type="dxa"/>
          </w:tcPr>
          <w:p w14:paraId="3F9E7DF7"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CD25F4">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461E19C9"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CD25F4">
            <w:pPr>
              <w:pStyle w:val="Text2"/>
            </w:pPr>
            <w:r>
              <w:t>Cardinality:</w:t>
            </w:r>
          </w:p>
        </w:tc>
        <w:tc>
          <w:tcPr>
            <w:tcW w:w="6661" w:type="dxa"/>
          </w:tcPr>
          <w:p w14:paraId="13DDFC2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CD25F4">
            <w:pPr>
              <w:pStyle w:val="Text2"/>
            </w:pPr>
            <w:r>
              <w:t>Comments:</w:t>
            </w:r>
          </w:p>
        </w:tc>
        <w:tc>
          <w:tcPr>
            <w:tcW w:w="6661" w:type="dxa"/>
          </w:tcPr>
          <w:p w14:paraId="49EC88DC" w14:textId="304BD5AA"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Heading3"/>
      </w:pPr>
      <w:r w:rsidRPr="00FC0D57">
        <w:t xml:space="preserve">Property: </w:t>
      </w:r>
      <w:proofErr w:type="spellStart"/>
      <w:r>
        <w:t>cccev</w:t>
      </w:r>
      <w:proofErr w:type="gramStart"/>
      <w:r>
        <w:t>:associatedRoleType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07F76F4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CD25F4">
            <w:pPr>
              <w:pStyle w:val="Text2"/>
              <w:jc w:val="left"/>
            </w:pPr>
            <w:r w:rsidRPr="00FC0D57">
              <w:t>Property</w:t>
            </w:r>
          </w:p>
        </w:tc>
        <w:tc>
          <w:tcPr>
            <w:tcW w:w="6661" w:type="dxa"/>
          </w:tcPr>
          <w:p w14:paraId="58D895C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A5DC40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CD25F4">
            <w:pPr>
              <w:pStyle w:val="Text2"/>
              <w:jc w:val="left"/>
            </w:pPr>
            <w:r>
              <w:t xml:space="preserve">Property </w:t>
            </w:r>
            <w:r w:rsidRPr="00FC0D57">
              <w:t>type:</w:t>
            </w:r>
          </w:p>
        </w:tc>
        <w:tc>
          <w:tcPr>
            <w:tcW w:w="6661" w:type="dxa"/>
          </w:tcPr>
          <w:p w14:paraId="2DA2D1F7"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CD25F4">
            <w:pPr>
              <w:pStyle w:val="Text2"/>
            </w:pPr>
            <w:r>
              <w:t>URI</w:t>
            </w:r>
            <w:r w:rsidRPr="00FC0D57">
              <w:t>:</w:t>
            </w:r>
          </w:p>
        </w:tc>
        <w:tc>
          <w:tcPr>
            <w:tcW w:w="6661" w:type="dxa"/>
          </w:tcPr>
          <w:p w14:paraId="0B066706" w14:textId="77777777" w:rsidR="00662853" w:rsidRPr="00FC0D57" w:rsidRDefault="007B206A" w:rsidP="00CD25F4">
            <w:pPr>
              <w:pStyle w:val="Text2"/>
              <w:cnfStyle w:val="000000000000" w:firstRow="0" w:lastRow="0" w:firstColumn="0" w:lastColumn="0" w:oddVBand="0" w:evenVBand="0" w:oddHBand="0" w:evenHBand="0" w:firstRowFirstColumn="0" w:firstRowLastColumn="0" w:lastRowFirstColumn="0" w:lastRowLastColumn="0"/>
            </w:pPr>
            <w:hyperlink r:id="rId71" w:anchor="evidenceTypology" w:history="1">
              <w:r w:rsidR="00662853" w:rsidRPr="008948F7">
                <w:rPr>
                  <w:rStyle w:val="Hyperlink"/>
                </w:rPr>
                <w:t>https://semic.org/sa/cv/cccev-2.0.0#</w:t>
              </w:r>
            </w:hyperlink>
          </w:p>
        </w:tc>
      </w:tr>
      <w:tr w:rsidR="00662853" w:rsidRPr="00FC0D57" w14:paraId="755F231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CD25F4">
            <w:pPr>
              <w:pStyle w:val="Text2"/>
            </w:pPr>
            <w:r w:rsidRPr="00FC0D57">
              <w:t>Definition:</w:t>
            </w:r>
          </w:p>
        </w:tc>
        <w:tc>
          <w:tcPr>
            <w:tcW w:w="6661" w:type="dxa"/>
          </w:tcPr>
          <w:p w14:paraId="0D6EF95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CD25F4">
            <w:pPr>
              <w:pStyle w:val="Text2"/>
            </w:pPr>
            <w:r w:rsidRPr="00FC0D57">
              <w:t>Range:</w:t>
            </w:r>
          </w:p>
        </w:tc>
        <w:tc>
          <w:tcPr>
            <w:tcW w:w="6661" w:type="dxa"/>
          </w:tcPr>
          <w:p w14:paraId="392241E9"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1246C4D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CD25F4">
            <w:pPr>
              <w:pStyle w:val="Text2"/>
            </w:pPr>
            <w:r>
              <w:t>Cardinality:</w:t>
            </w:r>
          </w:p>
        </w:tc>
        <w:tc>
          <w:tcPr>
            <w:tcW w:w="6661" w:type="dxa"/>
          </w:tcPr>
          <w:p w14:paraId="21ECBE21"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CD25F4">
            <w:pPr>
              <w:pStyle w:val="Text2"/>
            </w:pPr>
            <w:r>
              <w:t>Comments:</w:t>
            </w:r>
          </w:p>
        </w:tc>
        <w:tc>
          <w:tcPr>
            <w:tcW w:w="6661" w:type="dxa"/>
          </w:tcPr>
          <w:p w14:paraId="23EF413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Heading3"/>
      </w:pPr>
      <w:r w:rsidRPr="00FC0D57">
        <w:lastRenderedPageBreak/>
        <w:t xml:space="preserve">Property: </w:t>
      </w:r>
      <w:proofErr w:type="spellStart"/>
      <w:r>
        <w:t>cccev</w:t>
      </w:r>
      <w:proofErr w:type="gramStart"/>
      <w:r>
        <w:t>:copyIndicator</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390870BA"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CD25F4">
            <w:pPr>
              <w:pStyle w:val="Text2"/>
              <w:jc w:val="left"/>
            </w:pPr>
            <w:r w:rsidRPr="00FC0D57">
              <w:t>Property</w:t>
            </w:r>
          </w:p>
        </w:tc>
        <w:tc>
          <w:tcPr>
            <w:tcW w:w="6661" w:type="dxa"/>
          </w:tcPr>
          <w:p w14:paraId="02DB7AF3"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610BBD4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CD25F4">
            <w:pPr>
              <w:pStyle w:val="Text2"/>
              <w:jc w:val="left"/>
            </w:pPr>
            <w:r>
              <w:t xml:space="preserve">Property </w:t>
            </w:r>
            <w:r w:rsidRPr="00FC0D57">
              <w:t>type:</w:t>
            </w:r>
          </w:p>
        </w:tc>
        <w:tc>
          <w:tcPr>
            <w:tcW w:w="6661" w:type="dxa"/>
          </w:tcPr>
          <w:p w14:paraId="17883FFE"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CD25F4">
            <w:pPr>
              <w:pStyle w:val="Text2"/>
            </w:pPr>
            <w:r>
              <w:t>URI</w:t>
            </w:r>
            <w:r w:rsidRPr="00FC0D57">
              <w:t>:</w:t>
            </w:r>
          </w:p>
        </w:tc>
        <w:tc>
          <w:tcPr>
            <w:tcW w:w="6661" w:type="dxa"/>
          </w:tcPr>
          <w:p w14:paraId="7420BAB6" w14:textId="77777777" w:rsidR="00662853" w:rsidRPr="00FC0D57" w:rsidRDefault="007B206A" w:rsidP="00CD25F4">
            <w:pPr>
              <w:pStyle w:val="Text2"/>
              <w:cnfStyle w:val="000000000000" w:firstRow="0" w:lastRow="0" w:firstColumn="0" w:lastColumn="0" w:oddVBand="0" w:evenVBand="0" w:oddHBand="0" w:evenHBand="0" w:firstRowFirstColumn="0" w:firstRowLastColumn="0" w:lastRowFirstColumn="0" w:lastRowLastColumn="0"/>
            </w:pPr>
            <w:hyperlink r:id="rId72" w:anchor="evidenceTypology" w:history="1">
              <w:r w:rsidR="00662853" w:rsidRPr="008948F7">
                <w:rPr>
                  <w:rStyle w:val="Hyperlink"/>
                </w:rPr>
                <w:t>https://semic.org/sa/cv/cccev-2.0.0#</w:t>
              </w:r>
            </w:hyperlink>
          </w:p>
        </w:tc>
      </w:tr>
      <w:tr w:rsidR="00662853" w:rsidRPr="00FC0D57" w14:paraId="64DEA96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CD25F4">
            <w:pPr>
              <w:pStyle w:val="Text2"/>
            </w:pPr>
            <w:r w:rsidRPr="00FC0D57">
              <w:t>Definition:</w:t>
            </w:r>
          </w:p>
        </w:tc>
        <w:tc>
          <w:tcPr>
            <w:tcW w:w="6661" w:type="dxa"/>
          </w:tcPr>
          <w:p w14:paraId="7A59DF76"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CD25F4">
            <w:pPr>
              <w:pStyle w:val="Text2"/>
            </w:pPr>
            <w:r w:rsidRPr="00FC0D57">
              <w:t>Range:</w:t>
            </w:r>
          </w:p>
        </w:tc>
        <w:tc>
          <w:tcPr>
            <w:tcW w:w="6661" w:type="dxa"/>
          </w:tcPr>
          <w:p w14:paraId="2FAE8B9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549A3CF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CD25F4">
            <w:pPr>
              <w:pStyle w:val="Text2"/>
            </w:pPr>
            <w:r>
              <w:t>Cardinality:</w:t>
            </w:r>
          </w:p>
        </w:tc>
        <w:tc>
          <w:tcPr>
            <w:tcW w:w="6661" w:type="dxa"/>
          </w:tcPr>
          <w:p w14:paraId="1CD28DE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CD25F4">
            <w:pPr>
              <w:pStyle w:val="Text2"/>
            </w:pPr>
            <w:r>
              <w:t>Comments:</w:t>
            </w:r>
          </w:p>
        </w:tc>
        <w:tc>
          <w:tcPr>
            <w:tcW w:w="6661" w:type="dxa"/>
          </w:tcPr>
          <w:p w14:paraId="1B917E1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Heading3"/>
      </w:pPr>
      <w:r w:rsidRPr="00FC0D57">
        <w:t xml:space="preserve">Property: </w:t>
      </w:r>
      <w:proofErr w:type="spellStart"/>
      <w:r>
        <w:t>cccev</w:t>
      </w:r>
      <w:proofErr w:type="gramStart"/>
      <w:r>
        <w:t>:statusCode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722F85A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CD25F4">
            <w:pPr>
              <w:pStyle w:val="Text2"/>
              <w:jc w:val="left"/>
            </w:pPr>
            <w:r w:rsidRPr="00FC0D57">
              <w:t>Property</w:t>
            </w:r>
          </w:p>
        </w:tc>
        <w:tc>
          <w:tcPr>
            <w:tcW w:w="6661" w:type="dxa"/>
          </w:tcPr>
          <w:p w14:paraId="48EAC90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98E55E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CD25F4">
            <w:pPr>
              <w:pStyle w:val="Text2"/>
              <w:jc w:val="left"/>
            </w:pPr>
            <w:r>
              <w:t xml:space="preserve">Property </w:t>
            </w:r>
            <w:r w:rsidRPr="00FC0D57">
              <w:t>type:</w:t>
            </w:r>
          </w:p>
        </w:tc>
        <w:tc>
          <w:tcPr>
            <w:tcW w:w="6661" w:type="dxa"/>
          </w:tcPr>
          <w:p w14:paraId="18E663C6"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CD25F4">
            <w:pPr>
              <w:pStyle w:val="Text2"/>
            </w:pPr>
            <w:r>
              <w:t>URI</w:t>
            </w:r>
            <w:r w:rsidRPr="00FC0D57">
              <w:t>:</w:t>
            </w:r>
          </w:p>
        </w:tc>
        <w:tc>
          <w:tcPr>
            <w:tcW w:w="6661" w:type="dxa"/>
          </w:tcPr>
          <w:p w14:paraId="380C474C" w14:textId="77777777" w:rsidR="00662853" w:rsidRPr="00FC0D57" w:rsidRDefault="007B206A" w:rsidP="00CD25F4">
            <w:pPr>
              <w:pStyle w:val="Text2"/>
              <w:cnfStyle w:val="000000000000" w:firstRow="0" w:lastRow="0" w:firstColumn="0" w:lastColumn="0" w:oddVBand="0" w:evenVBand="0" w:oddHBand="0" w:evenHBand="0" w:firstRowFirstColumn="0" w:firstRowLastColumn="0" w:lastRowFirstColumn="0" w:lastRowLastColumn="0"/>
            </w:pPr>
            <w:hyperlink r:id="rId73" w:anchor="evidenceTypology" w:history="1">
              <w:r w:rsidR="00662853" w:rsidRPr="008948F7">
                <w:rPr>
                  <w:rStyle w:val="Hyperlink"/>
                </w:rPr>
                <w:t>https://semic.org/sa/cv/cccev-2.0.0#</w:t>
              </w:r>
            </w:hyperlink>
          </w:p>
        </w:tc>
      </w:tr>
      <w:tr w:rsidR="00662853" w:rsidRPr="00FC0D57" w14:paraId="7764B75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CD25F4">
            <w:pPr>
              <w:pStyle w:val="Text2"/>
            </w:pPr>
            <w:r w:rsidRPr="00FC0D57">
              <w:t>Definition:</w:t>
            </w:r>
          </w:p>
        </w:tc>
        <w:tc>
          <w:tcPr>
            <w:tcW w:w="6661" w:type="dxa"/>
          </w:tcPr>
          <w:p w14:paraId="757A7EF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CD25F4">
            <w:pPr>
              <w:pStyle w:val="Text2"/>
            </w:pPr>
            <w:r w:rsidRPr="00FC0D57">
              <w:t>Range:</w:t>
            </w:r>
          </w:p>
        </w:tc>
        <w:tc>
          <w:tcPr>
            <w:tcW w:w="6661" w:type="dxa"/>
          </w:tcPr>
          <w:p w14:paraId="511A531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6CAD67A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CD25F4">
            <w:pPr>
              <w:pStyle w:val="Text2"/>
            </w:pPr>
            <w:r>
              <w:t>Cardinality:</w:t>
            </w:r>
          </w:p>
        </w:tc>
        <w:tc>
          <w:tcPr>
            <w:tcW w:w="6661" w:type="dxa"/>
          </w:tcPr>
          <w:p w14:paraId="1525F82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CD25F4">
            <w:pPr>
              <w:pStyle w:val="Text2"/>
            </w:pPr>
            <w:r>
              <w:t>Comments:</w:t>
            </w:r>
          </w:p>
        </w:tc>
        <w:tc>
          <w:tcPr>
            <w:tcW w:w="6661" w:type="dxa"/>
          </w:tcPr>
          <w:p w14:paraId="22C48815"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Heading3"/>
      </w:pPr>
      <w:r w:rsidRPr="00FC0D57">
        <w:t xml:space="preserve">Property: </w:t>
      </w:r>
      <w:proofErr w:type="spellStart"/>
      <w:r>
        <w:t>cccev</w:t>
      </w:r>
      <w:proofErr w:type="gramStart"/>
      <w:r>
        <w:t>:hasValidityPeriod</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18C93085"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CD25F4">
            <w:pPr>
              <w:pStyle w:val="Text2"/>
              <w:jc w:val="left"/>
            </w:pPr>
            <w:r w:rsidRPr="00FC0D57">
              <w:t>Property</w:t>
            </w:r>
          </w:p>
        </w:tc>
        <w:tc>
          <w:tcPr>
            <w:tcW w:w="6661" w:type="dxa"/>
          </w:tcPr>
          <w:p w14:paraId="56D0869E"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7132312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CD25F4">
            <w:pPr>
              <w:pStyle w:val="Text2"/>
              <w:jc w:val="left"/>
            </w:pPr>
            <w:r>
              <w:t xml:space="preserve">Property </w:t>
            </w:r>
            <w:r w:rsidRPr="00FC0D57">
              <w:t>type:</w:t>
            </w:r>
          </w:p>
        </w:tc>
        <w:tc>
          <w:tcPr>
            <w:tcW w:w="6661" w:type="dxa"/>
          </w:tcPr>
          <w:p w14:paraId="1E4C53A9"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CD25F4">
            <w:pPr>
              <w:pStyle w:val="Text2"/>
            </w:pPr>
            <w:r>
              <w:t>URI</w:t>
            </w:r>
            <w:r w:rsidRPr="00FC0D57">
              <w:t>:</w:t>
            </w:r>
          </w:p>
        </w:tc>
        <w:tc>
          <w:tcPr>
            <w:tcW w:w="6661" w:type="dxa"/>
          </w:tcPr>
          <w:p w14:paraId="4A93674D" w14:textId="77777777" w:rsidR="00662853" w:rsidRPr="00FC0D57" w:rsidRDefault="007B206A" w:rsidP="00CD25F4">
            <w:pPr>
              <w:pStyle w:val="Text2"/>
              <w:cnfStyle w:val="000000000000" w:firstRow="0" w:lastRow="0" w:firstColumn="0" w:lastColumn="0" w:oddVBand="0" w:evenVBand="0" w:oddHBand="0" w:evenHBand="0" w:firstRowFirstColumn="0" w:firstRowLastColumn="0" w:lastRowFirstColumn="0" w:lastRowLastColumn="0"/>
            </w:pPr>
            <w:hyperlink r:id="rId74" w:anchor="evidenceTypology" w:history="1">
              <w:r w:rsidR="00662853" w:rsidRPr="008948F7">
                <w:rPr>
                  <w:rStyle w:val="Hyperlink"/>
                </w:rPr>
                <w:t>https://semic.org/sa/cv/cccev-2.0.0#</w:t>
              </w:r>
            </w:hyperlink>
          </w:p>
        </w:tc>
      </w:tr>
      <w:tr w:rsidR="00662853" w:rsidRPr="00FC0D57" w14:paraId="3CAC688F"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CD25F4">
            <w:pPr>
              <w:pStyle w:val="Text2"/>
            </w:pPr>
            <w:r w:rsidRPr="00FC0D57">
              <w:t>Definition:</w:t>
            </w:r>
          </w:p>
        </w:tc>
        <w:tc>
          <w:tcPr>
            <w:tcW w:w="6661" w:type="dxa"/>
          </w:tcPr>
          <w:p w14:paraId="473E50BE"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CD25F4">
            <w:pPr>
              <w:pStyle w:val="Text2"/>
            </w:pPr>
            <w:r w:rsidRPr="00FC0D57">
              <w:t>Range:</w:t>
            </w:r>
          </w:p>
        </w:tc>
        <w:tc>
          <w:tcPr>
            <w:tcW w:w="6661" w:type="dxa"/>
          </w:tcPr>
          <w:p w14:paraId="0EF5C51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2BF64BB8"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CD25F4">
            <w:pPr>
              <w:pStyle w:val="Text2"/>
            </w:pPr>
            <w:r>
              <w:t>Cardinality:</w:t>
            </w:r>
          </w:p>
        </w:tc>
        <w:tc>
          <w:tcPr>
            <w:tcW w:w="6661" w:type="dxa"/>
          </w:tcPr>
          <w:p w14:paraId="6F1FA47D"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CD25F4">
            <w:pPr>
              <w:pStyle w:val="Text2"/>
            </w:pPr>
            <w:r>
              <w:lastRenderedPageBreak/>
              <w:t>Comments:</w:t>
            </w:r>
          </w:p>
        </w:tc>
        <w:tc>
          <w:tcPr>
            <w:tcW w:w="6661" w:type="dxa"/>
          </w:tcPr>
          <w:p w14:paraId="43D855B3"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Heading2"/>
      </w:pPr>
      <w:r w:rsidRPr="00FC0D57">
        <w:t xml:space="preserve">Class: </w:t>
      </w:r>
      <w:proofErr w:type="spellStart"/>
      <w:r>
        <w:t>ReferenceFramework</w:t>
      </w:r>
      <w:proofErr w:type="spellEnd"/>
    </w:p>
    <w:tbl>
      <w:tblPr>
        <w:tblStyle w:val="GridTable4-Accent1"/>
        <w:tblW w:w="0" w:type="auto"/>
        <w:tblLook w:val="04A0" w:firstRow="1" w:lastRow="0" w:firstColumn="1" w:lastColumn="0" w:noHBand="0" w:noVBand="1"/>
      </w:tblPr>
      <w:tblGrid>
        <w:gridCol w:w="2689"/>
        <w:gridCol w:w="6661"/>
      </w:tblGrid>
      <w:tr w:rsidR="00953F23" w:rsidRPr="00FC0D57" w14:paraId="55879EBC"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CD25F4">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cccev:ReferenceFramework</w:t>
            </w:r>
            <w:proofErr w:type="spellEnd"/>
          </w:p>
        </w:tc>
      </w:tr>
      <w:tr w:rsidR="00953F23" w:rsidRPr="00FC0D57" w14:paraId="0CBF4A3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CD25F4">
            <w:pPr>
              <w:pStyle w:val="Text2"/>
            </w:pPr>
            <w:r>
              <w:t>URI:</w:t>
            </w:r>
          </w:p>
        </w:tc>
        <w:tc>
          <w:tcPr>
            <w:tcW w:w="6661" w:type="dxa"/>
          </w:tcPr>
          <w:p w14:paraId="3951A8A3" w14:textId="52FAC2F3" w:rsidR="00953F23" w:rsidRPr="00FC0D57" w:rsidRDefault="007B206A" w:rsidP="00953F23">
            <w:pPr>
              <w:pStyle w:val="Text2"/>
              <w:cnfStyle w:val="000000100000" w:firstRow="0" w:lastRow="0" w:firstColumn="0" w:lastColumn="0" w:oddVBand="0" w:evenVBand="0" w:oddHBand="1" w:evenHBand="0" w:firstRowFirstColumn="0" w:firstRowLastColumn="0" w:lastRowFirstColumn="0" w:lastRowLastColumn="0"/>
            </w:pPr>
            <w:hyperlink r:id="rId75" w:anchor="ReferenceFramework" w:history="1">
              <w:r w:rsidR="00953F23" w:rsidRPr="008948F7">
                <w:rPr>
                  <w:rStyle w:val="Hyperlink"/>
                </w:rPr>
                <w:t>https://semic.org/sa/cv/cccev-2.0.0#ReferenceFramework</w:t>
              </w:r>
            </w:hyperlink>
          </w:p>
        </w:tc>
      </w:tr>
      <w:tr w:rsidR="00953F23" w:rsidRPr="00FC0D57" w14:paraId="05D659B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CD25F4">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CD25F4">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w:t>
            </w:r>
            <w:proofErr w:type="spellStart"/>
            <w:r w:rsidRPr="00662853">
              <w:rPr>
                <w:rFonts w:cs="Calibri"/>
                <w:szCs w:val="22"/>
                <w:lang w:eastAsia="en-GB"/>
              </w:rPr>
              <w:t>Certis</w:t>
            </w:r>
            <w:proofErr w:type="spellEnd"/>
            <w:r w:rsidRPr="00662853">
              <w:rPr>
                <w:rFonts w:cs="Calibri"/>
                <w:szCs w:val="22"/>
                <w:lang w:eastAsia="en-GB"/>
              </w:rPr>
              <w:t xml:space="preserve">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CD25F4">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953F23">
              <w:rPr>
                <w:rFonts w:ascii="Courier New" w:hAnsi="Courier New" w:cs="Courier New"/>
                <w:i/>
                <w:sz w:val="20"/>
              </w:rPr>
              <w:t>dcat:</w:t>
            </w:r>
            <w:r>
              <w:rPr>
                <w:rFonts w:ascii="Courier New" w:hAnsi="Courier New" w:cs="Courier New"/>
                <w:i/>
                <w:sz w:val="20"/>
              </w:rPr>
              <w:t>Dataset</w:t>
            </w:r>
            <w:proofErr w:type="spellEnd"/>
          </w:p>
        </w:tc>
      </w:tr>
      <w:tr w:rsidR="00953F23" w:rsidRPr="00FC0D57" w14:paraId="2D6B682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CD25F4">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a structure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w:t>
            </w:r>
            <w:r w:rsidRPr="00953F23">
              <w:rPr>
                <w:rFonts w:ascii="Courier New" w:hAnsi="Courier New" w:cs="Courier New"/>
                <w:i/>
                <w:sz w:val="20"/>
              </w:rPr>
              <w:t>ReferenceFramework</w:t>
            </w:r>
            <w:proofErr w:type="spellEnd"/>
            <w:proofErr w:type="gramEnd"/>
            <w:r>
              <w:t xml:space="preserve"> see the examples provided in the </w:t>
            </w:r>
            <w:hyperlink r:id="rId76" w:history="1">
              <w:r w:rsidRPr="00980E3C">
                <w:rPr>
                  <w:rStyle w:val="Hyperlink"/>
                </w:rPr>
                <w:t>Use Cases</w:t>
              </w:r>
            </w:hyperlink>
            <w:r>
              <w:t xml:space="preserve"> folder of the CCCEV GitHub (see, the Use Case e-</w:t>
            </w:r>
            <w:proofErr w:type="spellStart"/>
            <w:r>
              <w:t>Certis</w:t>
            </w:r>
            <w:proofErr w:type="spellEnd"/>
            <w:r>
              <w:t>, for example).</w:t>
            </w:r>
          </w:p>
        </w:tc>
      </w:tr>
    </w:tbl>
    <w:p w14:paraId="73B35053" w14:textId="77777777" w:rsidR="00662853" w:rsidRDefault="00662853" w:rsidP="00662853">
      <w:pPr>
        <w:pStyle w:val="Heading3"/>
      </w:pPr>
      <w:r>
        <w:t>Basic properties</w:t>
      </w:r>
    </w:p>
    <w:p w14:paraId="411D6AC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397242AF"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CD25F4">
            <w:pPr>
              <w:pStyle w:val="Text2"/>
              <w:jc w:val="left"/>
            </w:pPr>
            <w:r>
              <w:t>Common properties</w:t>
            </w:r>
          </w:p>
        </w:tc>
      </w:tr>
      <w:tr w:rsidR="00662853" w:rsidRPr="00FC0D57" w14:paraId="7748BBEB"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7B206A" w:rsidP="00662853">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2D8283E7" w14:textId="030B047F" w:rsidR="006810C9" w:rsidRDefault="006810C9" w:rsidP="006810C9">
      <w:pPr>
        <w:pStyle w:val="Heading1"/>
      </w:pPr>
      <w:bookmarkStart w:id="268" w:name="_Toc23336786"/>
      <w:bookmarkStart w:id="269" w:name="_Toc23337598"/>
      <w:bookmarkStart w:id="270" w:name="_Toc23348507"/>
      <w:bookmarkStart w:id="271" w:name="_Toc23350931"/>
      <w:bookmarkStart w:id="272" w:name="_Toc23336787"/>
      <w:bookmarkStart w:id="273" w:name="_Toc23337599"/>
      <w:bookmarkStart w:id="274" w:name="_Toc23348508"/>
      <w:bookmarkStart w:id="275" w:name="_Toc23350932"/>
      <w:bookmarkStart w:id="276" w:name="_Toc23336788"/>
      <w:bookmarkStart w:id="277" w:name="_Toc23337600"/>
      <w:bookmarkStart w:id="278" w:name="_Toc23348509"/>
      <w:bookmarkStart w:id="279" w:name="_Toc23350933"/>
      <w:bookmarkStart w:id="280" w:name="_Toc23336789"/>
      <w:bookmarkStart w:id="281" w:name="_Toc23337601"/>
      <w:bookmarkStart w:id="282" w:name="_Toc23348510"/>
      <w:bookmarkStart w:id="283" w:name="_Toc23350934"/>
      <w:bookmarkStart w:id="284" w:name="_Toc39402711"/>
      <w:bookmarkStart w:id="285" w:name="_Toc3940273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lastRenderedPageBreak/>
        <w:t>SEMIC Common Aggregate Components used in the CCCEV</w:t>
      </w:r>
      <w:bookmarkEnd w:id="284"/>
      <w:bookmarkEnd w:id="285"/>
    </w:p>
    <w:p w14:paraId="6671C1BD" w14:textId="0DE5372D" w:rsidR="00707762" w:rsidRDefault="006810C9" w:rsidP="006810C9">
      <w:pPr>
        <w:pStyle w:val="Heading1"/>
      </w:pPr>
      <w:bookmarkStart w:id="286" w:name="_Ref39316142"/>
      <w:bookmarkStart w:id="287" w:name="_Toc39402712"/>
      <w:bookmarkStart w:id="288" w:name="_Toc39402739"/>
      <w:r>
        <w:t>SEMIC Common Basic Components (CBC) used in the CCCEV</w:t>
      </w:r>
      <w:bookmarkEnd w:id="286"/>
      <w:bookmarkEnd w:id="287"/>
      <w:bookmarkEnd w:id="288"/>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Heading1"/>
      </w:pPr>
      <w:bookmarkStart w:id="289" w:name="_Toc39402713"/>
      <w:bookmarkStart w:id="290" w:name="_Toc39402740"/>
      <w:r>
        <w:lastRenderedPageBreak/>
        <w:t>Annex I: Acronyms and abbreviations</w:t>
      </w:r>
      <w:bookmarkEnd w:id="289"/>
      <w:bookmarkEnd w:id="290"/>
    </w:p>
    <w:tbl>
      <w:tblPr>
        <w:tblStyle w:val="GridTable4-Accent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proofErr w:type="spellStart"/>
            <w:r>
              <w:t>CAgV</w:t>
            </w:r>
            <w:proofErr w:type="spellEnd"/>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77" w:history="1">
              <w:r w:rsidR="00A95C9C" w:rsidRPr="004C6385">
                <w:rPr>
                  <w:rStyle w:val="Hyperlink"/>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proofErr w:type="spellStart"/>
            <w:r>
              <w:t>ePO</w:t>
            </w:r>
            <w:proofErr w:type="spellEnd"/>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7B206A" w:rsidP="00AC58A6">
            <w:pPr>
              <w:pStyle w:val="Text2"/>
              <w:jc w:val="left"/>
              <w:cnfStyle w:val="000000000000" w:firstRow="0" w:lastRow="0" w:firstColumn="0" w:lastColumn="0" w:oddVBand="0" w:evenVBand="0" w:oddHBand="0" w:evenHBand="0" w:firstRowFirstColumn="0" w:firstRowLastColumn="0" w:lastRowFirstColumn="0" w:lastRowLastColumn="0"/>
            </w:pPr>
            <w:hyperlink r:id="rId78" w:history="1">
              <w:r w:rsidR="00AC58A6" w:rsidRPr="00AC58A6">
                <w:rPr>
                  <w:rStyle w:val="Hyperlink"/>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Heading1"/>
      </w:pPr>
      <w:bookmarkStart w:id="291" w:name="_Toc39402714"/>
      <w:bookmarkStart w:id="292" w:name="_Toc39402741"/>
      <w:r>
        <w:lastRenderedPageBreak/>
        <w:t>Annex II: XML examples</w:t>
      </w:r>
      <w:bookmarkEnd w:id="291"/>
      <w:bookmarkEnd w:id="292"/>
    </w:p>
    <w:p w14:paraId="2C1452D2" w14:textId="77777777" w:rsidR="00D61F34" w:rsidRDefault="00D61F34" w:rsidP="00425898">
      <w:pPr>
        <w:pStyle w:val="Text1"/>
        <w:numPr>
          <w:ilvl w:val="0"/>
          <w:numId w:val="22"/>
        </w:numPr>
      </w:pPr>
      <w:r>
        <w:t>Refer to the code repository where the examples are in the CCCEV</w:t>
      </w:r>
    </w:p>
    <w:p w14:paraId="57B145C2" w14:textId="506F0A53" w:rsidR="00D61F34" w:rsidRDefault="00D61F34" w:rsidP="00425898">
      <w:pPr>
        <w:pStyle w:val="Text1"/>
        <w:numPr>
          <w:ilvl w:val="0"/>
          <w:numId w:val="22"/>
        </w:numPr>
      </w:pPr>
      <w:r>
        <w:t>Refer to the ESP GitHub and latest version (short history and reference to DG GROW and OP).</w:t>
      </w:r>
    </w:p>
    <w:p w14:paraId="4D0C8043" w14:textId="42CD43DD" w:rsidR="0097586A" w:rsidRDefault="00D61F34" w:rsidP="0042589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Heading1"/>
      </w:pPr>
      <w:bookmarkStart w:id="293" w:name="_Toc39402715"/>
      <w:bookmarkStart w:id="294" w:name="_Toc39402742"/>
      <w:r>
        <w:lastRenderedPageBreak/>
        <w:t>References</w:t>
      </w:r>
      <w:bookmarkEnd w:id="293"/>
      <w:bookmarkEnd w:id="294"/>
    </w:p>
    <w:sectPr w:rsidR="00D61F34" w:rsidRPr="0097586A" w:rsidSect="00853F2C">
      <w:footerReference w:type="default" r:id="rId79"/>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85C27" w14:textId="77777777" w:rsidR="00970627" w:rsidRDefault="00970627" w:rsidP="00837AB9">
      <w:r>
        <w:separator/>
      </w:r>
    </w:p>
    <w:p w14:paraId="2BC40488" w14:textId="77777777" w:rsidR="00970627" w:rsidRDefault="00970627"/>
  </w:endnote>
  <w:endnote w:type="continuationSeparator" w:id="0">
    <w:p w14:paraId="74F0F39E" w14:textId="77777777" w:rsidR="00970627" w:rsidRDefault="00970627" w:rsidP="00837AB9">
      <w:r>
        <w:continuationSeparator/>
      </w:r>
    </w:p>
    <w:p w14:paraId="5ABEDCB3" w14:textId="77777777" w:rsidR="00970627" w:rsidRDefault="00970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7B206A" w:rsidRPr="00CA1865" w:rsidRDefault="007B206A" w:rsidP="002664E1">
    <w:pPr>
      <w:pStyle w:val="FooterLine"/>
      <w:jc w:val="center"/>
      <w:rPr>
        <w:rFonts w:ascii="Calibri" w:hAnsi="Calibri"/>
      </w:rPr>
    </w:pP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sidR="00527ED3">
      <w:rPr>
        <w:rStyle w:val="PageNumber"/>
        <w:rFonts w:ascii="Calibri" w:hAnsi="Calibri"/>
        <w:noProof/>
        <w:lang w:val="fr-BE"/>
      </w:rPr>
      <w:t>32</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527ED3">
      <w:rPr>
        <w:rStyle w:val="PageNumber"/>
        <w:rFonts w:ascii="Calibri" w:hAnsi="Calibri"/>
        <w:noProof/>
        <w:snapToGrid w:val="0"/>
        <w:lang w:val="fr-BE"/>
      </w:rPr>
      <w:t>52</w:t>
    </w:r>
    <w:r w:rsidRPr="0030290B">
      <w:rPr>
        <w:rStyle w:val="PageNumber"/>
        <w:rFonts w:ascii="Calibri" w:hAnsi="Calibri"/>
        <w:snapToGrid w:val="0"/>
      </w:rPr>
      <w:fldChar w:fldCharType="end"/>
    </w:r>
  </w:p>
  <w:p w14:paraId="0C3CD04A" w14:textId="77777777" w:rsidR="007B206A" w:rsidRDefault="007B20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EFC84" w14:textId="77777777" w:rsidR="00970627" w:rsidRDefault="00970627" w:rsidP="00837AB9">
      <w:r>
        <w:separator/>
      </w:r>
    </w:p>
    <w:p w14:paraId="719A373B" w14:textId="77777777" w:rsidR="00970627" w:rsidRDefault="00970627"/>
  </w:footnote>
  <w:footnote w:type="continuationSeparator" w:id="0">
    <w:p w14:paraId="43CE7E7C" w14:textId="77777777" w:rsidR="00970627" w:rsidRDefault="00970627" w:rsidP="00837AB9">
      <w:r>
        <w:continuationSeparator/>
      </w:r>
    </w:p>
    <w:p w14:paraId="63D7321D" w14:textId="77777777" w:rsidR="00970627" w:rsidRDefault="00970627"/>
  </w:footnote>
  <w:footnote w:id="1">
    <w:p w14:paraId="53FE712D" w14:textId="47E8CD7D" w:rsidR="007B206A" w:rsidRPr="006E18BF" w:rsidRDefault="007B206A">
      <w:pPr>
        <w:pStyle w:val="FootnoteText"/>
      </w:pPr>
      <w:r>
        <w:rPr>
          <w:rStyle w:val="FootnoteReference"/>
        </w:rPr>
        <w:footnoteRef/>
      </w:r>
      <w:r>
        <w:t xml:space="preserve"> Examples for a quick testing of the CCCEV XML serialisation: </w:t>
      </w:r>
      <w:hyperlink r:id="rId1" w:history="1">
        <w:r>
          <w:rPr>
            <w:rStyle w:val="Hyperlink"/>
          </w:rPr>
          <w:t>https://github.com/SEMICeu/CCCEV/tree/CV-2.0.0/use_cases/testing</w:t>
        </w:r>
      </w:hyperlink>
      <w:r>
        <w:t>.</w:t>
      </w:r>
    </w:p>
  </w:footnote>
  <w:footnote w:id="2">
    <w:p w14:paraId="29BFD1F3" w14:textId="79615433" w:rsidR="007B206A" w:rsidRPr="004B7A3A" w:rsidRDefault="007B206A">
      <w:pPr>
        <w:pStyle w:val="FootnoteText"/>
      </w:pPr>
      <w:r>
        <w:rPr>
          <w:rStyle w:val="FootnoteReference"/>
        </w:rPr>
        <w:footnoteRef/>
      </w:r>
      <w:r>
        <w:t xml:space="preserve"> </w:t>
      </w:r>
      <w:r w:rsidRPr="004B7A3A">
        <w:t>A qualified name is a name subject to namespace interpretation</w:t>
      </w:r>
      <w:r>
        <w:t xml:space="preserve">. </w:t>
      </w:r>
      <w:r w:rsidRPr="004B7A3A">
        <w:t xml:space="preserve">Syntactically, they are either prefixed names or </w:t>
      </w:r>
      <w:proofErr w:type="spellStart"/>
      <w:r w:rsidRPr="004B7A3A">
        <w:t>unprefixed</w:t>
      </w:r>
      <w:proofErr w:type="spellEnd"/>
      <w:r w:rsidRPr="004B7A3A">
        <w:t xml:space="preserve"> </w:t>
      </w:r>
      <w:proofErr w:type="gramStart"/>
      <w:r w:rsidRPr="004B7A3A">
        <w:t xml:space="preserve">names </w:t>
      </w:r>
      <w:r>
        <w:t xml:space="preserve"> (</w:t>
      </w:r>
      <w:proofErr w:type="gramEnd"/>
      <w:r>
        <w:t xml:space="preserve">see </w:t>
      </w:r>
      <w:hyperlink r:id="rId2" w:anchor="dt-qualname" w:history="1">
        <w:r w:rsidRPr="008948F7">
          <w:rPr>
            <w:rStyle w:val="Hyperlink"/>
          </w:rPr>
          <w:t>https://www.w3.org/TR/xml-names/#dt-qualname</w:t>
        </w:r>
      </w:hyperlink>
      <w:r>
        <w:t>, section ‘2.1 Basic Concepts’)</w:t>
      </w:r>
      <w:r w:rsidRPr="004B7A3A">
        <w:t xml:space="preserve">. </w:t>
      </w:r>
      <w:r>
        <w:t>A prefixed qualified name follows the pattern “</w:t>
      </w:r>
      <w:proofErr w:type="spellStart"/>
      <w:r>
        <w:t>prefix</w:t>
      </w:r>
      <w:proofErr w:type="gramStart"/>
      <w:r>
        <w:t>:entity</w:t>
      </w:r>
      <w:proofErr w:type="spellEnd"/>
      <w:proofErr w:type="gramEnd"/>
      <w:r>
        <w:t>”.</w:t>
      </w:r>
    </w:p>
  </w:footnote>
  <w:footnote w:id="3">
    <w:p w14:paraId="622B1BEA" w14:textId="070CB365" w:rsidR="007B206A" w:rsidRPr="00D90802" w:rsidRDefault="007B206A">
      <w:pPr>
        <w:pStyle w:val="FootnoteText"/>
      </w:pPr>
      <w:r>
        <w:rPr>
          <w:rStyle w:val="FootnoteReference"/>
        </w:rPr>
        <w:footnoteRef/>
      </w:r>
      <w:r>
        <w:t xml:space="preserve"> </w:t>
      </w:r>
      <w:r w:rsidRPr="00D90802">
        <w:t xml:space="preserve">See definition in W3C </w:t>
      </w:r>
      <w:hyperlink r:id="rId3" w:anchor="ch_range" w:history="1">
        <w:r>
          <w:rPr>
            <w:rStyle w:val="Hyperlink"/>
          </w:rPr>
          <w:t>https://www.w3.org/TR/rdf-schema/#ch_range</w:t>
        </w:r>
      </w:hyperlink>
    </w:p>
  </w:footnote>
  <w:footnote w:id="4">
    <w:p w14:paraId="117F3A56" w14:textId="304F64A9" w:rsidR="007B206A" w:rsidRPr="00560611" w:rsidRDefault="007B206A">
      <w:pPr>
        <w:pStyle w:val="FootnoteText"/>
      </w:pPr>
      <w:r>
        <w:rPr>
          <w:rStyle w:val="FootnoteReference"/>
        </w:rPr>
        <w:footnoteRef/>
      </w:r>
      <w:r>
        <w:t xml:space="preserve"> See the definition provided for the property relation </w:t>
      </w:r>
      <w:proofErr w:type="spellStart"/>
      <w:r w:rsidRPr="00560611">
        <w:rPr>
          <w:rFonts w:ascii="Courier New" w:hAnsi="Courier New" w:cs="Courier New"/>
          <w:i/>
          <w:sz w:val="14"/>
          <w:szCs w:val="14"/>
        </w:rPr>
        <w:t>rdfs</w:t>
      </w:r>
      <w:proofErr w:type="gramStart"/>
      <w:r w:rsidRPr="00560611">
        <w:rPr>
          <w:rFonts w:ascii="Courier New" w:hAnsi="Courier New" w:cs="Courier New"/>
          <w:i/>
          <w:sz w:val="14"/>
          <w:szCs w:val="14"/>
        </w:rPr>
        <w:t>:inverseOf</w:t>
      </w:r>
      <w:proofErr w:type="spellEnd"/>
      <w:proofErr w:type="gramEnd"/>
      <w:r>
        <w:t xml:space="preserve"> in </w:t>
      </w:r>
      <w:hyperlink r:id="rId4" w:anchor="inverseOf-def" w:history="1">
        <w:r>
          <w:rPr>
            <w:rStyle w:val="Hyperlink"/>
          </w:rPr>
          <w:t>https://www.w3.org/TR/owl-ref/#inverseOf-def</w:t>
        </w:r>
      </w:hyperlink>
      <w:r>
        <w:t>.</w:t>
      </w:r>
    </w:p>
  </w:footnote>
  <w:footnote w:id="5">
    <w:p w14:paraId="17C71B58" w14:textId="0C3AA2E0" w:rsidR="007B206A" w:rsidRPr="00160291" w:rsidRDefault="007B206A">
      <w:pPr>
        <w:pStyle w:val="FootnoteText"/>
      </w:pPr>
      <w:r>
        <w:rPr>
          <w:rStyle w:val="FootnoteReference"/>
        </w:rPr>
        <w:footnoteRef/>
      </w:r>
      <w:r>
        <w:t xml:space="preserve"> W3C, “Using Qualified Names (</w:t>
      </w:r>
      <w:proofErr w:type="spellStart"/>
      <w:r>
        <w:t>QNames</w:t>
      </w:r>
      <w:proofErr w:type="spellEnd"/>
      <w:r>
        <w:t>) as Identifiers in XML Content”:</w:t>
      </w:r>
      <w:r w:rsidRPr="00160291">
        <w:t xml:space="preserve"> </w:t>
      </w:r>
      <w:hyperlink r:id="rId5" w:anchor="sec-qnames-other" w:history="1">
        <w:r w:rsidRPr="008948F7">
          <w:rPr>
            <w:rStyle w:val="Hyperlink"/>
          </w:rPr>
          <w:t>https://www.w3.org/2001/tag/doc/qnameids.html#sec-qnames-other</w:t>
        </w:r>
      </w:hyperlink>
      <w:r>
        <w:t>.</w:t>
      </w:r>
    </w:p>
  </w:footnote>
  <w:footnote w:id="6">
    <w:p w14:paraId="34750919" w14:textId="762119FF" w:rsidR="007B206A" w:rsidRPr="00354472" w:rsidRDefault="007B206A">
      <w:pPr>
        <w:pStyle w:val="FootnoteText"/>
      </w:pPr>
      <w:r>
        <w:rPr>
          <w:rStyle w:val="FootnoteReference"/>
        </w:rPr>
        <w:footnoteRef/>
      </w:r>
      <w:r>
        <w:t xml:space="preserve"> </w:t>
      </w:r>
      <w:r w:rsidRPr="00354472">
        <w:t xml:space="preserve">See </w:t>
      </w:r>
      <w:proofErr w:type="gramStart"/>
      <w:r w:rsidRPr="00354472">
        <w:t>Directive  2006</w:t>
      </w:r>
      <w:proofErr w:type="gramEnd"/>
      <w:r w:rsidRPr="00354472">
        <w:t xml:space="preserve">/123/EU, Article 4(7), ‘Requirements’.: </w:t>
      </w:r>
      <w:hyperlink r:id="rId6" w:history="1">
        <w:r w:rsidRPr="008948F7">
          <w:rPr>
            <w:rStyle w:val="Hyperlink"/>
          </w:rPr>
          <w:t>https://eur-lex.europa.eu/legal-content/EN/TXT/PDF/?uri=CELEX:32006L0123&amp;from=EN</w:t>
        </w:r>
      </w:hyperlink>
      <w:r>
        <w:t>.</w:t>
      </w:r>
    </w:p>
  </w:footnote>
  <w:footnote w:id="7">
    <w:p w14:paraId="7FF39E31" w14:textId="390D5384" w:rsidR="007B206A" w:rsidRPr="00E80F8F" w:rsidRDefault="007B206A">
      <w:pPr>
        <w:pStyle w:val="FootnoteText"/>
      </w:pPr>
      <w:r>
        <w:rPr>
          <w:rStyle w:val="FootnoteReference"/>
        </w:rPr>
        <w:footnoteRef/>
      </w:r>
      <w:r>
        <w:t xml:space="preserve"> See a copy of the e-</w:t>
      </w:r>
      <w:proofErr w:type="spellStart"/>
      <w:r>
        <w:t>Certis</w:t>
      </w:r>
      <w:proofErr w:type="spellEnd"/>
      <w:r>
        <w:t xml:space="preserve"> multi-domain model, shared with SEMIC by DG GROWTH in </w:t>
      </w:r>
      <w:hyperlink r:id="rId7" w:history="1">
        <w:r>
          <w:rPr>
            <w:rStyle w:val="Hyperlink"/>
          </w:rPr>
          <w:t>https://github.com/SEMICeu/CCCEV/tree/CV-2.0.0/use_cases/e-certis</w:t>
        </w:r>
      </w:hyperlink>
      <w:r>
        <w:t xml:space="preserve">. Since the model has not yet entered in production it may have changed. For updated versions please refer to the European Commission </w:t>
      </w:r>
      <w:r w:rsidRPr="005D59DC">
        <w:t>Internal Market, Industry, Entrepreneurship and SMEs</w:t>
      </w:r>
      <w:r>
        <w:t xml:space="preserve"> (</w:t>
      </w:r>
      <w:hyperlink r:id="rId8" w:history="1">
        <w:r>
          <w:rPr>
            <w:rStyle w:val="Hyperlink"/>
          </w:rPr>
          <w:t>https://ec.europa.eu/growth/single-market/public-procurement/digital/espd_en</w:t>
        </w:r>
      </w:hyperlink>
      <w:r>
        <w:t>).</w:t>
      </w:r>
    </w:p>
  </w:footnote>
  <w:footnote w:id="8">
    <w:p w14:paraId="4B0DDA83" w14:textId="5032764B" w:rsidR="007B206A" w:rsidRPr="00B7747C" w:rsidRDefault="007B206A">
      <w:pPr>
        <w:pStyle w:val="FootnoteText"/>
      </w:pPr>
      <w:r>
        <w:rPr>
          <w:rStyle w:val="FootnoteReference"/>
        </w:rPr>
        <w:footnoteRef/>
      </w:r>
      <w:r>
        <w:t xml:space="preserve"> The latest W3C DCAT specification can be accessed at </w:t>
      </w:r>
      <w:hyperlink r:id="rId9" w:history="1">
        <w:r>
          <w:rPr>
            <w:rStyle w:val="Hyperlink"/>
          </w:rPr>
          <w:t>https://www.w3.org/TR/vocab-dcat-2/</w:t>
        </w:r>
      </w:hyperlink>
      <w:r>
        <w:t xml:space="preserve">. The latest EU DCAT-AP specification is accessible through the </w:t>
      </w:r>
      <w:proofErr w:type="spellStart"/>
      <w:r>
        <w:t>Joinup</w:t>
      </w:r>
      <w:proofErr w:type="spellEnd"/>
      <w:r>
        <w:t xml:space="preserve"> platform: </w:t>
      </w:r>
      <w:hyperlink r:id="rId10" w:history="1">
        <w:r>
          <w:rPr>
            <w:rStyle w:val="Hyperlink"/>
          </w:rPr>
          <w:t>https://joinup.ec.europa.eu/solution/dcat-application-profile-data-portals-europe/release/200</w:t>
        </w:r>
      </w:hyperlink>
      <w:r>
        <w:t>.</w:t>
      </w:r>
    </w:p>
  </w:footnote>
  <w:footnote w:id="9">
    <w:p w14:paraId="28626FFA" w14:textId="7CAE9EE7" w:rsidR="007B206A" w:rsidRPr="007930AF" w:rsidRDefault="007B206A">
      <w:pPr>
        <w:pStyle w:val="FootnoteText"/>
      </w:pPr>
      <w:r>
        <w:rPr>
          <w:rStyle w:val="FootnoteReferenc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w:t>
      </w:r>
      <w:proofErr w:type="spellStart"/>
      <w:r w:rsidRPr="007930AF">
        <w:t>Certis</w:t>
      </w:r>
      <w:proofErr w:type="spellEnd"/>
      <w:r w:rsidRPr="007930AF">
        <w:t xml:space="preserve"> Reference Framework sub-model. Last up</w:t>
      </w:r>
      <w:r>
        <w:t xml:space="preserve">date 20200419: </w:t>
      </w:r>
      <w:hyperlink r:id="rId11" w:history="1">
        <w:r>
          <w:rPr>
            <w:rStyle w:val="Hyperlink"/>
          </w:rPr>
          <w:t>https://github.com/SEMICeu/CCCEV/blob/CV-2.0.0/use_cases/e-certis/CriteriaCollection-example-of-ReferenceFramework.xml</w:t>
        </w:r>
      </w:hyperlink>
      <w:r>
        <w:t>.</w:t>
      </w:r>
    </w:p>
  </w:footnote>
  <w:footnote w:id="10">
    <w:p w14:paraId="368689B3" w14:textId="3DF1FEEF" w:rsidR="007B206A" w:rsidRPr="00A75678" w:rsidRDefault="007B206A" w:rsidP="009B547A">
      <w:pPr>
        <w:pStyle w:val="FootnoteText"/>
      </w:pPr>
      <w:r>
        <w:rPr>
          <w:rStyle w:val="FootnoteReference"/>
        </w:rPr>
        <w:footnoteRef/>
      </w:r>
      <w:r w:rsidRPr="00086001">
        <w:rPr>
          <w:lang w:val="it-IT"/>
        </w:rPr>
        <w:t xml:space="preserve"> ESPD, European Single Procurement Document. </w:t>
      </w:r>
      <w:r>
        <w:t>Internal market, Industry, Entrepreneurship and SMEs:</w:t>
      </w:r>
      <w:r w:rsidRPr="00A75678">
        <w:t xml:space="preserve"> </w:t>
      </w:r>
      <w:hyperlink r:id="rId12" w:history="1">
        <w:r>
          <w:rPr>
            <w:rStyle w:val="Hyperlink"/>
          </w:rPr>
          <w:t>https://ec.europa.eu/growth/single-market/public-procurement/digital/espd_en</w:t>
        </w:r>
      </w:hyperlink>
      <w:r>
        <w:t xml:space="preserve">; see also the GitHub repository with the Exchange Data Model: </w:t>
      </w:r>
      <w:hyperlink r:id="rId13" w:history="1">
        <w:r>
          <w:rPr>
            <w:rStyle w:val="Hyperlink"/>
          </w:rPr>
          <w:t>https://github.com/ESPD/ESPD-EDM</w:t>
        </w:r>
      </w:hyperlink>
      <w:r>
        <w:t>.</w:t>
      </w:r>
    </w:p>
  </w:footnote>
  <w:footnote w:id="11">
    <w:p w14:paraId="1B8FF175" w14:textId="1EADFA61" w:rsidR="007B206A" w:rsidRPr="00352C17" w:rsidRDefault="007B206A">
      <w:pPr>
        <w:pStyle w:val="FootnoteText"/>
      </w:pPr>
      <w:r>
        <w:rPr>
          <w:rStyle w:val="FootnoteReference"/>
        </w:rPr>
        <w:footnoteRef/>
      </w:r>
      <w:r>
        <w:t xml:space="preserve"> </w:t>
      </w:r>
      <w:proofErr w:type="spellStart"/>
      <w:proofErr w:type="gramStart"/>
      <w:r w:rsidRPr="00352C17">
        <w:t>ePO</w:t>
      </w:r>
      <w:proofErr w:type="spellEnd"/>
      <w:proofErr w:type="gramEnd"/>
      <w:r w:rsidRPr="00352C17">
        <w:t>, eProcurement Ontology</w:t>
      </w:r>
      <w:r>
        <w:t>, Publications Office of the European Union</w:t>
      </w:r>
      <w:r w:rsidRPr="00352C17">
        <w:t xml:space="preserve">: </w:t>
      </w:r>
      <w:hyperlink r:id="rId14" w:history="1">
        <w:r>
          <w:rPr>
            <w:rStyle w:val="Hyperlink"/>
          </w:rPr>
          <w:t>https://joinup.ec.europa.eu/solution/eprocurement-ontology</w:t>
        </w:r>
      </w:hyperlink>
      <w:r>
        <w:t>.</w:t>
      </w:r>
    </w:p>
  </w:footnote>
  <w:footnote w:id="12">
    <w:p w14:paraId="122DD9F5" w14:textId="5D34C0B4" w:rsidR="007B206A" w:rsidRPr="00352C17" w:rsidRDefault="007B206A">
      <w:pPr>
        <w:pStyle w:val="FootnoteText"/>
      </w:pPr>
      <w:r>
        <w:rPr>
          <w:rStyle w:val="FootnoteReference"/>
        </w:rPr>
        <w:footnoteRef/>
      </w:r>
      <w:r>
        <w:t xml:space="preserve"> Core Assessment Vocabulary (CAV), </w:t>
      </w:r>
      <w:r w:rsidRPr="00352C17">
        <w:t>ISA</w:t>
      </w:r>
      <w:r w:rsidRPr="00352C17">
        <w:rPr>
          <w:vertAlign w:val="superscript"/>
        </w:rPr>
        <w:t>2</w:t>
      </w:r>
      <w:r w:rsidRPr="00352C17">
        <w:t>’</w:t>
      </w:r>
      <w:r>
        <w:t xml:space="preserve">s CAMSS: </w:t>
      </w:r>
      <w:hyperlink r:id="rId15" w:history="1">
        <w:r>
          <w:rPr>
            <w:rStyle w:val="Hyperlink"/>
          </w:rPr>
          <w:t>https://joinup.ec.europa.eu/solution/core-assessment-vocabulary-cav</w:t>
        </w:r>
      </w:hyperlink>
      <w:r>
        <w:t>.</w:t>
      </w:r>
    </w:p>
  </w:footnote>
  <w:footnote w:id="13">
    <w:p w14:paraId="2FB9064A" w14:textId="4338769B" w:rsidR="007B206A" w:rsidRPr="00B171AF" w:rsidRDefault="007B206A">
      <w:pPr>
        <w:pStyle w:val="FootnoteText"/>
      </w:pPr>
      <w:r>
        <w:rPr>
          <w:rStyle w:val="FootnoteReference"/>
        </w:rPr>
        <w:footnoteRef/>
      </w:r>
      <w:r>
        <w:t xml:space="preserve"> Examples of implementation of Criteria in </w:t>
      </w:r>
      <w:r w:rsidRPr="006A6681">
        <w:t>XM</w:t>
      </w:r>
      <w:r>
        <w:t>L for the ESPD Use Case</w:t>
      </w:r>
      <w:r w:rsidRPr="006A6681">
        <w:t xml:space="preserve">: </w:t>
      </w:r>
      <w:hyperlink r:id="rId16" w:history="1">
        <w:r>
          <w:rPr>
            <w:rStyle w:val="Hyperlink"/>
          </w:rPr>
          <w:t>https://github.com/SEMICeu/CCCEV/tree/CV-2.0.0/use_cases/espd-cv</w:t>
        </w:r>
      </w:hyperlink>
      <w:r>
        <w:t>.</w:t>
      </w:r>
    </w:p>
  </w:footnote>
  <w:footnote w:id="14">
    <w:p w14:paraId="78FCCCDE" w14:textId="328B4C42" w:rsidR="007B206A" w:rsidRPr="00E7737B" w:rsidRDefault="007B206A">
      <w:pPr>
        <w:pStyle w:val="FootnoteText"/>
      </w:pPr>
      <w:r>
        <w:rPr>
          <w:rStyle w:val="FootnoteReference"/>
        </w:rPr>
        <w:footnoteRef/>
      </w:r>
      <w:r>
        <w:t xml:space="preserve"> </w:t>
      </w:r>
      <w:proofErr w:type="spellStart"/>
      <w:proofErr w:type="gramStart"/>
      <w:r w:rsidRPr="00E7737B">
        <w:t>eForms</w:t>
      </w:r>
      <w:proofErr w:type="spellEnd"/>
      <w:proofErr w:type="gramEnd"/>
      <w:r w:rsidRPr="00E7737B">
        <w:t xml:space="preserve">: </w:t>
      </w:r>
      <w:hyperlink r:id="rId17" w:history="1">
        <w:r>
          <w:rPr>
            <w:rStyle w:val="Hyperlink"/>
          </w:rPr>
          <w:t>https://ec.europa.eu/growth/single-market/public-procurement/digital/eforms_en</w:t>
        </w:r>
      </w:hyperlink>
      <w:r>
        <w:t>.</w:t>
      </w:r>
    </w:p>
  </w:footnote>
  <w:footnote w:id="15">
    <w:p w14:paraId="0C32D275" w14:textId="7B3308E0" w:rsidR="007B206A" w:rsidRPr="00E7737B" w:rsidRDefault="007B206A">
      <w:pPr>
        <w:pStyle w:val="FootnoteText"/>
      </w:pPr>
      <w:r>
        <w:rPr>
          <w:rStyle w:val="FootnoteReference"/>
        </w:rPr>
        <w:footnoteRef/>
      </w:r>
      <w:r>
        <w:t xml:space="preserve"> </w:t>
      </w:r>
      <w:r w:rsidRPr="00E7737B">
        <w:t xml:space="preserve">EU Vocabularies, Publications Office of the European Union: </w:t>
      </w:r>
      <w:hyperlink r:id="rId18" w:history="1">
        <w:r>
          <w:rPr>
            <w:rStyle w:val="Hyperlink"/>
          </w:rPr>
          <w:t>https://op.europa.eu/en/web/eu-vocabularies</w:t>
        </w:r>
      </w:hyperlink>
      <w:r>
        <w:t>.</w:t>
      </w:r>
    </w:p>
  </w:footnote>
  <w:footnote w:id="16">
    <w:p w14:paraId="615882BC" w14:textId="09D9E5EC" w:rsidR="007B206A" w:rsidRPr="00A2501B" w:rsidRDefault="007B206A">
      <w:pPr>
        <w:pStyle w:val="FootnoteText"/>
      </w:pPr>
      <w:r>
        <w:rPr>
          <w:rStyle w:val="FootnoteReference"/>
        </w:rPr>
        <w:footnoteRef/>
      </w:r>
      <w:r>
        <w:t xml:space="preserve"> </w:t>
      </w:r>
      <w:r w:rsidRPr="00A2501B">
        <w:t xml:space="preserve">EU Vocabularies, Publication Office of the European Union: </w:t>
      </w:r>
      <w:hyperlink r:id="rId19" w:history="1">
        <w:r>
          <w:rPr>
            <w:rStyle w:val="Hyperlink"/>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Heading1"/>
      <w:suff w:val="space"/>
      <w:lvlText w:val="%1."/>
      <w:lvlJc w:val="left"/>
      <w:pPr>
        <w:ind w:left="426" w:firstLine="0"/>
      </w:pPr>
    </w:lvl>
    <w:lvl w:ilvl="1">
      <w:start w:val="1"/>
      <w:numFmt w:val="decimal"/>
      <w:pStyle w:val="Heading2"/>
      <w:suff w:val="space"/>
      <w:lvlText w:val="%1.%2."/>
      <w:lvlJc w:val="left"/>
      <w:pPr>
        <w:ind w:left="0" w:firstLine="0"/>
      </w:pPr>
      <w:rPr>
        <w:rFonts w:ascii="Calibri" w:hAnsi="Calibri" w:hint="default"/>
        <w:sz w:val="24"/>
      </w:rPr>
    </w:lvl>
    <w:lvl w:ilvl="2">
      <w:start w:val="1"/>
      <w:numFmt w:val="decimal"/>
      <w:pStyle w:val="Heading3"/>
      <w:suff w:val="space"/>
      <w:lvlText w:val="%1.%2.%3."/>
      <w:lvlJc w:val="left"/>
      <w:pPr>
        <w:ind w:left="0" w:firstLine="0"/>
      </w:pPr>
      <w:rPr>
        <w:u w:val="none"/>
      </w:r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001"/>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0291"/>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6709"/>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859"/>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BCF"/>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4E75"/>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702"/>
    <w:rsid w:val="003F0E4B"/>
    <w:rsid w:val="003F1039"/>
    <w:rsid w:val="003F1D1D"/>
    <w:rsid w:val="003F1ECE"/>
    <w:rsid w:val="003F2FC9"/>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4622"/>
    <w:rsid w:val="00415DA7"/>
    <w:rsid w:val="00416225"/>
    <w:rsid w:val="00417784"/>
    <w:rsid w:val="00420EC2"/>
    <w:rsid w:val="00422468"/>
    <w:rsid w:val="00422D13"/>
    <w:rsid w:val="0042304B"/>
    <w:rsid w:val="00423544"/>
    <w:rsid w:val="00425646"/>
    <w:rsid w:val="00425898"/>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C23"/>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3FE"/>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2E24"/>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A8D"/>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085A"/>
    <w:rsid w:val="00521688"/>
    <w:rsid w:val="005221AC"/>
    <w:rsid w:val="00522844"/>
    <w:rsid w:val="00527C59"/>
    <w:rsid w:val="00527ED3"/>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59DC"/>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271AD"/>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8BF"/>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67"/>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460"/>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06A"/>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A7C05"/>
    <w:rsid w:val="008B07CE"/>
    <w:rsid w:val="008B0C3C"/>
    <w:rsid w:val="008B10AC"/>
    <w:rsid w:val="008B1616"/>
    <w:rsid w:val="008B1A9A"/>
    <w:rsid w:val="008B2DED"/>
    <w:rsid w:val="008B352E"/>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5C7"/>
    <w:rsid w:val="00926B88"/>
    <w:rsid w:val="009274FD"/>
    <w:rsid w:val="009278B6"/>
    <w:rsid w:val="00927B42"/>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0627"/>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6B3"/>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501B"/>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05C1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26CA"/>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0C1C"/>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1AD"/>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5F4"/>
    <w:rsid w:val="00CD26B8"/>
    <w:rsid w:val="00CD2DF1"/>
    <w:rsid w:val="00CD2F6D"/>
    <w:rsid w:val="00CD3C32"/>
    <w:rsid w:val="00CD3F31"/>
    <w:rsid w:val="00CD41D5"/>
    <w:rsid w:val="00CD432C"/>
    <w:rsid w:val="00CD433A"/>
    <w:rsid w:val="00CD4CFF"/>
    <w:rsid w:val="00CD51A2"/>
    <w:rsid w:val="00CD5F5C"/>
    <w:rsid w:val="00CD6150"/>
    <w:rsid w:val="00CD7574"/>
    <w:rsid w:val="00CD77B2"/>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0F8F"/>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66CF"/>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Heading1">
    <w:name w:val="heading 1"/>
    <w:aliases w:val="chapitre,Titre 11,t1.T1.Titre 1,t1,TITRE 1 SL"/>
    <w:basedOn w:val="Normal"/>
    <w:next w:val="Text1"/>
    <w:link w:val="Heading1Char"/>
    <w:uiPriority w:val="9"/>
    <w:qFormat/>
    <w:rsid w:val="00E20FB7"/>
    <w:pPr>
      <w:keepNext/>
      <w:numPr>
        <w:numId w:val="13"/>
      </w:numPr>
      <w:spacing w:before="240" w:after="240"/>
      <w:outlineLvl w:val="0"/>
    </w:pPr>
    <w:rPr>
      <w:b/>
      <w:smallCaps/>
      <w:sz w:val="28"/>
    </w:rPr>
  </w:style>
  <w:style w:type="paragraph" w:styleId="Heading2">
    <w:name w:val="heading 2"/>
    <w:aliases w:val="Niveau 2,H2,paragraphe,t2,h2"/>
    <w:basedOn w:val="Normal"/>
    <w:next w:val="Text2"/>
    <w:link w:val="Heading2Char"/>
    <w:qFormat/>
    <w:rsid w:val="00BE33E2"/>
    <w:pPr>
      <w:keepNext/>
      <w:numPr>
        <w:ilvl w:val="1"/>
        <w:numId w:val="13"/>
      </w:numPr>
      <w:spacing w:before="360" w:after="240" w:line="360" w:lineRule="auto"/>
      <w:outlineLvl w:val="1"/>
    </w:pPr>
    <w:rPr>
      <w:rFonts w:asciiTheme="minorHAnsi" w:hAnsiTheme="minorHAnsi"/>
      <w:b/>
      <w:sz w:val="24"/>
    </w:rPr>
  </w:style>
  <w:style w:type="paragraph" w:styleId="Heading3">
    <w:name w:val="heading 3"/>
    <w:basedOn w:val="Normal"/>
    <w:next w:val="Text3"/>
    <w:qFormat/>
    <w:rsid w:val="00932584"/>
    <w:pPr>
      <w:keepNext/>
      <w:numPr>
        <w:ilvl w:val="2"/>
        <w:numId w:val="13"/>
      </w:numPr>
      <w:spacing w:before="60"/>
      <w:outlineLvl w:val="2"/>
    </w:pPr>
    <w:rPr>
      <w:i/>
      <w:sz w:val="24"/>
      <w:u w:val="single"/>
    </w:rPr>
  </w:style>
  <w:style w:type="paragraph" w:styleId="Heading4">
    <w:name w:val="heading 4"/>
    <w:basedOn w:val="Normal"/>
    <w:next w:val="Text4"/>
    <w:qFormat/>
    <w:rsid w:val="00932584"/>
    <w:pPr>
      <w:keepNext/>
      <w:numPr>
        <w:ilvl w:val="3"/>
        <w:numId w:val="13"/>
      </w:numPr>
      <w:spacing w:before="60"/>
      <w:outlineLvl w:val="3"/>
    </w:pPr>
    <w:rPr>
      <w:i/>
      <w:sz w:val="24"/>
    </w:rPr>
  </w:style>
  <w:style w:type="paragraph" w:styleId="Heading5">
    <w:name w:val="heading 5"/>
    <w:basedOn w:val="Normal"/>
    <w:next w:val="Normal"/>
    <w:qFormat/>
    <w:rsid w:val="00932584"/>
    <w:pPr>
      <w:numPr>
        <w:ilvl w:val="4"/>
        <w:numId w:val="13"/>
      </w:numPr>
      <w:spacing w:before="40"/>
      <w:outlineLvl w:val="4"/>
    </w:pPr>
  </w:style>
  <w:style w:type="paragraph" w:styleId="Heading6">
    <w:name w:val="heading 6"/>
    <w:basedOn w:val="Normal"/>
    <w:next w:val="Normal"/>
    <w:qFormat/>
    <w:rsid w:val="00932584"/>
    <w:pPr>
      <w:numPr>
        <w:ilvl w:val="5"/>
        <w:numId w:val="13"/>
      </w:numPr>
      <w:spacing w:before="40"/>
      <w:outlineLvl w:val="5"/>
    </w:pPr>
  </w:style>
  <w:style w:type="paragraph" w:styleId="Heading7">
    <w:name w:val="heading 7"/>
    <w:basedOn w:val="Normal"/>
    <w:next w:val="Normal"/>
    <w:qFormat/>
    <w:rsid w:val="00932584"/>
    <w:pPr>
      <w:numPr>
        <w:ilvl w:val="6"/>
        <w:numId w:val="13"/>
      </w:numPr>
      <w:spacing w:before="40"/>
      <w:outlineLvl w:val="6"/>
    </w:pPr>
  </w:style>
  <w:style w:type="paragraph" w:styleId="Heading8">
    <w:name w:val="heading 8"/>
    <w:basedOn w:val="Normal"/>
    <w:next w:val="Normal"/>
    <w:qFormat/>
    <w:rsid w:val="00932584"/>
    <w:pPr>
      <w:numPr>
        <w:ilvl w:val="7"/>
        <w:numId w:val="13"/>
      </w:numPr>
      <w:spacing w:before="40"/>
      <w:outlineLvl w:val="7"/>
    </w:pPr>
  </w:style>
  <w:style w:type="paragraph" w:styleId="Heading9">
    <w:name w:val="heading 9"/>
    <w:basedOn w:val="Normal"/>
    <w:next w:val="Normal"/>
    <w:rsid w:val="00932584"/>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uiPriority w:val="35"/>
    <w:qFormat/>
    <w:rsid w:val="002B7C19"/>
    <w:pPr>
      <w:jc w:val="center"/>
    </w:pPr>
    <w:rPr>
      <w:rFonts w:asciiTheme="minorHAnsi" w:hAnsiTheme="minorHAnsi"/>
      <w:b/>
      <w:color w:val="1F497D" w:themeColor="text2"/>
      <w:sz w:val="20"/>
    </w:rPr>
  </w:style>
  <w:style w:type="paragraph" w:styleId="Closing">
    <w:name w:val="Closing"/>
    <w:basedOn w:val="Normal"/>
    <w:next w:val="Signature"/>
    <w:rsid w:val="00932584"/>
    <w:pPr>
      <w:tabs>
        <w:tab w:val="left" w:pos="5103"/>
      </w:tabs>
      <w:spacing w:before="240"/>
      <w:ind w:left="5103"/>
      <w:jc w:val="left"/>
    </w:pPr>
  </w:style>
  <w:style w:type="paragraph" w:styleId="Signature">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Date">
    <w:name w:val="Date"/>
    <w:basedOn w:val="Normal"/>
    <w:next w:val="References"/>
    <w:rsid w:val="00932584"/>
    <w:pPr>
      <w:ind w:left="5103" w:right="-567"/>
      <w:jc w:val="left"/>
    </w:pPr>
  </w:style>
  <w:style w:type="paragraph" w:customStyle="1" w:styleId="References">
    <w:name w:val="References"/>
    <w:basedOn w:val="ListNumber"/>
    <w:rsid w:val="00932584"/>
    <w:pPr>
      <w:numPr>
        <w:numId w:val="7"/>
      </w:numPr>
      <w:jc w:val="left"/>
    </w:pPr>
  </w:style>
  <w:style w:type="paragraph" w:styleId="ListNumber">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uiPriority w:val="99"/>
    <w:qFormat/>
    <w:rsid w:val="008E40ED"/>
    <w:pPr>
      <w:ind w:left="357" w:hanging="357"/>
      <w:jc w:val="left"/>
    </w:pPr>
    <w:rPr>
      <w:sz w:val="16"/>
    </w:rPr>
  </w:style>
  <w:style w:type="paragraph" w:styleId="Header">
    <w:name w:val="header"/>
    <w:basedOn w:val="Normal"/>
    <w:rsid w:val="00932584"/>
    <w:pPr>
      <w:tabs>
        <w:tab w:val="center" w:pos="4153"/>
        <w:tab w:val="right" w:pos="8306"/>
      </w:tabs>
    </w:pPr>
  </w:style>
  <w:style w:type="paragraph" w:styleId="ListBullet">
    <w:name w:val="List Bullet"/>
    <w:basedOn w:val="Normal"/>
    <w:rsid w:val="00932584"/>
    <w:pPr>
      <w:numPr>
        <w:numId w:val="2"/>
      </w:numPr>
    </w:pPr>
  </w:style>
  <w:style w:type="paragraph" w:styleId="ListBullet2">
    <w:name w:val="List Bullet 2"/>
    <w:basedOn w:val="Text2"/>
    <w:rsid w:val="00932584"/>
    <w:pPr>
      <w:numPr>
        <w:numId w:val="9"/>
      </w:numPr>
      <w:tabs>
        <w:tab w:val="clear" w:pos="1360"/>
        <w:tab w:val="left" w:pos="851"/>
      </w:tabs>
      <w:ind w:left="851" w:hanging="284"/>
    </w:pPr>
  </w:style>
  <w:style w:type="paragraph" w:styleId="ListBullet3">
    <w:name w:val="List Bullet 3"/>
    <w:basedOn w:val="Text3"/>
    <w:rsid w:val="00932584"/>
    <w:pPr>
      <w:numPr>
        <w:numId w:val="3"/>
      </w:numPr>
      <w:tabs>
        <w:tab w:val="clear" w:pos="2199"/>
        <w:tab w:val="left" w:pos="1134"/>
      </w:tabs>
      <w:ind w:left="1134" w:hanging="284"/>
    </w:pPr>
  </w:style>
  <w:style w:type="paragraph" w:styleId="ListBullet4">
    <w:name w:val="List Bullet 4"/>
    <w:basedOn w:val="Text4"/>
    <w:rsid w:val="00932584"/>
    <w:pPr>
      <w:numPr>
        <w:numId w:val="4"/>
      </w:numPr>
      <w:tabs>
        <w:tab w:val="clear" w:pos="3163"/>
        <w:tab w:val="left" w:pos="1418"/>
      </w:tabs>
      <w:ind w:left="1418" w:hanging="284"/>
    </w:pPr>
  </w:style>
  <w:style w:type="paragraph" w:styleId="ListContinue">
    <w:name w:val="List Continue"/>
    <w:basedOn w:val="Normal"/>
    <w:rsid w:val="00932584"/>
    <w:pPr>
      <w:ind w:left="567"/>
    </w:pPr>
  </w:style>
  <w:style w:type="paragraph" w:styleId="ListContinue2">
    <w:name w:val="List Continue 2"/>
    <w:basedOn w:val="Normal"/>
    <w:rsid w:val="00932584"/>
    <w:pPr>
      <w:ind w:left="851"/>
    </w:pPr>
  </w:style>
  <w:style w:type="paragraph" w:styleId="ListContinue3">
    <w:name w:val="List Continue 3"/>
    <w:basedOn w:val="Normal"/>
    <w:rsid w:val="00932584"/>
    <w:pPr>
      <w:ind w:left="1134"/>
    </w:pPr>
  </w:style>
  <w:style w:type="paragraph" w:styleId="ListContinue4">
    <w:name w:val="List Continue 4"/>
    <w:basedOn w:val="Normal"/>
    <w:rsid w:val="00932584"/>
    <w:pPr>
      <w:ind w:left="1418"/>
    </w:pPr>
  </w:style>
  <w:style w:type="paragraph" w:styleId="ListContinue5">
    <w:name w:val="List Continue 5"/>
    <w:basedOn w:val="Normal"/>
    <w:rsid w:val="00932584"/>
    <w:pPr>
      <w:ind w:left="1701"/>
    </w:pPr>
  </w:style>
  <w:style w:type="paragraph" w:styleId="ListNumber2">
    <w:name w:val="List Number 2"/>
    <w:basedOn w:val="Text2"/>
    <w:rsid w:val="00932584"/>
    <w:pPr>
      <w:numPr>
        <w:numId w:val="16"/>
      </w:numPr>
    </w:pPr>
  </w:style>
  <w:style w:type="paragraph" w:styleId="ListNumber3">
    <w:name w:val="List Number 3"/>
    <w:basedOn w:val="Text3"/>
    <w:rsid w:val="00932584"/>
    <w:pPr>
      <w:numPr>
        <w:numId w:val="17"/>
      </w:numPr>
    </w:pPr>
  </w:style>
  <w:style w:type="paragraph" w:styleId="ListNumber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Heading1"/>
    <w:next w:val="Text1"/>
    <w:rsid w:val="00932584"/>
    <w:pPr>
      <w:keepNext w:val="0"/>
      <w:spacing w:before="0" w:after="120"/>
      <w:outlineLvl w:val="9"/>
    </w:pPr>
    <w:rPr>
      <w:b w:val="0"/>
      <w:smallCaps w:val="0"/>
      <w:sz w:val="22"/>
    </w:rPr>
  </w:style>
  <w:style w:type="paragraph" w:customStyle="1" w:styleId="NumPar2">
    <w:name w:val="NumPar 2"/>
    <w:basedOn w:val="Heading2"/>
    <w:next w:val="Text2"/>
    <w:rsid w:val="00932584"/>
    <w:pPr>
      <w:keepNext w:val="0"/>
      <w:spacing w:after="120"/>
      <w:outlineLvl w:val="9"/>
    </w:pPr>
    <w:rPr>
      <w:b w:val="0"/>
      <w:sz w:val="22"/>
    </w:rPr>
  </w:style>
  <w:style w:type="paragraph" w:customStyle="1" w:styleId="NumPar3">
    <w:name w:val="NumPar 3"/>
    <w:basedOn w:val="Heading3"/>
    <w:next w:val="Text3"/>
    <w:rsid w:val="00932584"/>
    <w:pPr>
      <w:keepNext w:val="0"/>
      <w:outlineLvl w:val="9"/>
    </w:pPr>
    <w:rPr>
      <w:i w:val="0"/>
      <w:sz w:val="22"/>
      <w:u w:val="none"/>
    </w:rPr>
  </w:style>
  <w:style w:type="paragraph" w:customStyle="1" w:styleId="NumPar4">
    <w:name w:val="NumPar 4"/>
    <w:basedOn w:val="Heading4"/>
    <w:next w:val="Text4"/>
    <w:rsid w:val="00932584"/>
    <w:pPr>
      <w:keepNext w:val="0"/>
      <w:outlineLvl w:val="9"/>
    </w:pPr>
    <w:rPr>
      <w:i w:val="0"/>
      <w:sz w:val="22"/>
    </w:rPr>
  </w:style>
  <w:style w:type="paragraph" w:styleId="PlainText">
    <w:name w:val="Plain Text"/>
    <w:basedOn w:val="Normal"/>
    <w:rsid w:val="00932584"/>
    <w:rPr>
      <w:rFonts w:ascii="Courier New" w:hAnsi="Courier New"/>
      <w:sz w:val="20"/>
    </w:rPr>
  </w:style>
  <w:style w:type="paragraph" w:styleId="Subtitle">
    <w:name w:val="Subtitle"/>
    <w:basedOn w:val="Normal"/>
    <w:qFormat/>
    <w:rsid w:val="00932584"/>
    <w:pPr>
      <w:spacing w:after="60"/>
      <w:jc w:val="center"/>
      <w:outlineLvl w:val="1"/>
    </w:pPr>
    <w:rPr>
      <w:rFonts w:ascii="Arial" w:hAnsi="Arial"/>
    </w:rPr>
  </w:style>
  <w:style w:type="paragraph" w:styleId="TableofAuthorities">
    <w:name w:val="table of authorities"/>
    <w:basedOn w:val="Normal"/>
    <w:next w:val="Normal"/>
    <w:semiHidden/>
    <w:rsid w:val="00932584"/>
    <w:pPr>
      <w:ind w:left="240" w:hanging="240"/>
    </w:pPr>
  </w:style>
  <w:style w:type="paragraph" w:styleId="TableofFigures">
    <w:name w:val="table of figures"/>
    <w:basedOn w:val="Normal"/>
    <w:next w:val="Normal"/>
    <w:uiPriority w:val="99"/>
    <w:rsid w:val="00F242F1"/>
    <w:pPr>
      <w:ind w:left="480" w:hanging="480"/>
    </w:pPr>
    <w:rPr>
      <w:sz w:val="20"/>
    </w:rPr>
  </w:style>
  <w:style w:type="paragraph" w:styleId="Title">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TOAHeading">
    <w:name w:val="toa heading"/>
    <w:basedOn w:val="Normal"/>
    <w:next w:val="Normal"/>
    <w:semiHidden/>
    <w:rsid w:val="00932584"/>
    <w:rPr>
      <w:rFonts w:ascii="Arial" w:hAnsi="Arial"/>
      <w:b/>
    </w:rPr>
  </w:style>
  <w:style w:type="paragraph" w:styleId="TOC1">
    <w:name w:val="toc 1"/>
    <w:basedOn w:val="Normal"/>
    <w:next w:val="Normal"/>
    <w:uiPriority w:val="39"/>
    <w:rsid w:val="00F242F1"/>
    <w:pPr>
      <w:ind w:left="482" w:right="720" w:hanging="482"/>
      <w:jc w:val="left"/>
    </w:pPr>
    <w:rPr>
      <w:b/>
      <w:caps/>
      <w:sz w:val="20"/>
    </w:rPr>
  </w:style>
  <w:style w:type="paragraph" w:styleId="TOC2">
    <w:name w:val="toc 2"/>
    <w:basedOn w:val="Normal"/>
    <w:next w:val="Normal"/>
    <w:uiPriority w:val="39"/>
    <w:rsid w:val="00661F3E"/>
    <w:pPr>
      <w:spacing w:before="60" w:after="60"/>
      <w:ind w:left="763" w:right="720" w:hanging="475"/>
    </w:pPr>
    <w:rPr>
      <w:noProof/>
      <w:sz w:val="20"/>
    </w:rPr>
  </w:style>
  <w:style w:type="paragraph" w:styleId="TOC3">
    <w:name w:val="toc 3"/>
    <w:basedOn w:val="Normal"/>
    <w:next w:val="Normal"/>
    <w:uiPriority w:val="39"/>
    <w:rsid w:val="00661F3E"/>
    <w:pPr>
      <w:tabs>
        <w:tab w:val="right" w:leader="dot" w:pos="8640"/>
      </w:tabs>
      <w:spacing w:before="60" w:after="60"/>
      <w:ind w:left="1166" w:right="720" w:hanging="590"/>
    </w:pPr>
    <w:rPr>
      <w:sz w:val="20"/>
    </w:rPr>
  </w:style>
  <w:style w:type="paragraph" w:styleId="TOC4">
    <w:name w:val="toc 4"/>
    <w:basedOn w:val="Normal"/>
    <w:next w:val="Normal"/>
    <w:semiHidden/>
    <w:rsid w:val="00932584"/>
    <w:pPr>
      <w:tabs>
        <w:tab w:val="right" w:leader="dot" w:pos="8641"/>
      </w:tabs>
      <w:spacing w:before="20" w:after="60"/>
      <w:ind w:left="709" w:right="720" w:hanging="709"/>
    </w:pPr>
    <w:rPr>
      <w:noProof/>
      <w:sz w:val="20"/>
    </w:rPr>
  </w:style>
  <w:style w:type="paragraph" w:styleId="TOC5">
    <w:name w:val="toc 5"/>
    <w:basedOn w:val="Normal"/>
    <w:next w:val="Normal"/>
    <w:semiHidden/>
    <w:rsid w:val="00932584"/>
    <w:pPr>
      <w:tabs>
        <w:tab w:val="right" w:leader="dot" w:pos="8641"/>
      </w:tabs>
      <w:spacing w:before="240"/>
      <w:ind w:right="720"/>
    </w:pPr>
    <w:rPr>
      <w:caps/>
    </w:rPr>
  </w:style>
  <w:style w:type="paragraph" w:styleId="TOC6">
    <w:name w:val="toc 6"/>
    <w:basedOn w:val="Normal"/>
    <w:next w:val="Normal"/>
    <w:autoRedefine/>
    <w:semiHidden/>
    <w:rsid w:val="00932584"/>
  </w:style>
  <w:style w:type="paragraph" w:styleId="TOC7">
    <w:name w:val="toc 7"/>
    <w:basedOn w:val="Normal"/>
    <w:next w:val="Normal"/>
    <w:autoRedefine/>
    <w:semiHidden/>
    <w:rsid w:val="00932584"/>
  </w:style>
  <w:style w:type="paragraph" w:styleId="TOC8">
    <w:name w:val="toc 8"/>
    <w:basedOn w:val="Normal"/>
    <w:next w:val="Normal"/>
    <w:autoRedefine/>
    <w:semiHidden/>
    <w:rsid w:val="00932584"/>
  </w:style>
  <w:style w:type="paragraph" w:styleId="TO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PageNumber">
    <w:name w:val="page number"/>
    <w:basedOn w:val="DefaultParagraphFont"/>
    <w:rsid w:val="00932584"/>
  </w:style>
  <w:style w:type="character" w:styleId="Strong">
    <w:name w:val="Strong"/>
    <w:basedOn w:val="DefaultParagraphFont"/>
    <w:uiPriority w:val="22"/>
    <w:qFormat/>
    <w:rsid w:val="00932584"/>
    <w:rPr>
      <w:b/>
    </w:rPr>
  </w:style>
  <w:style w:type="paragraph" w:customStyle="1" w:styleId="Heading1Annex">
    <w:name w:val="Heading 1 Annex"/>
    <w:basedOn w:val="Heading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BlockText">
    <w:name w:val="Block Text"/>
    <w:basedOn w:val="Normal"/>
    <w:rsid w:val="00932584"/>
    <w:pPr>
      <w:ind w:left="1440" w:right="1440"/>
    </w:pPr>
  </w:style>
  <w:style w:type="paragraph" w:styleId="BodyText">
    <w:name w:val="Body Text"/>
    <w:basedOn w:val="Normal"/>
    <w:rsid w:val="00932584"/>
  </w:style>
  <w:style w:type="paragraph" w:styleId="BodyText2">
    <w:name w:val="Body Text 2"/>
    <w:basedOn w:val="Normal"/>
    <w:rsid w:val="00932584"/>
    <w:pPr>
      <w:spacing w:line="480" w:lineRule="auto"/>
    </w:pPr>
  </w:style>
  <w:style w:type="paragraph" w:styleId="BodyText3">
    <w:name w:val="Body Text 3"/>
    <w:basedOn w:val="Normal"/>
    <w:rsid w:val="00932584"/>
    <w:rPr>
      <w:sz w:val="16"/>
    </w:rPr>
  </w:style>
  <w:style w:type="paragraph" w:styleId="BodyTextFirstIndent">
    <w:name w:val="Body Text First Indent"/>
    <w:basedOn w:val="BodyText"/>
    <w:rsid w:val="00932584"/>
    <w:pPr>
      <w:ind w:firstLine="210"/>
    </w:pPr>
  </w:style>
  <w:style w:type="paragraph" w:styleId="BodyTextIndent">
    <w:name w:val="Body Text Indent"/>
    <w:basedOn w:val="Normal"/>
    <w:rsid w:val="00932584"/>
    <w:pPr>
      <w:ind w:left="283"/>
    </w:pPr>
  </w:style>
  <w:style w:type="paragraph" w:styleId="BodyTextFirstIndent2">
    <w:name w:val="Body Text First Indent 2"/>
    <w:basedOn w:val="BodyTextIndent"/>
    <w:rsid w:val="00932584"/>
    <w:pPr>
      <w:ind w:firstLine="210"/>
    </w:pPr>
  </w:style>
  <w:style w:type="paragraph" w:styleId="BodyTextIndent2">
    <w:name w:val="Body Text Indent 2"/>
    <w:basedOn w:val="Normal"/>
    <w:rsid w:val="00932584"/>
    <w:pPr>
      <w:spacing w:line="480" w:lineRule="auto"/>
      <w:ind w:left="283"/>
    </w:pPr>
  </w:style>
  <w:style w:type="paragraph" w:styleId="BodyTextIndent3">
    <w:name w:val="Body Text Indent 3"/>
    <w:basedOn w:val="Normal"/>
    <w:rsid w:val="00932584"/>
    <w:pPr>
      <w:ind w:left="283"/>
    </w:pPr>
    <w:rPr>
      <w:sz w:val="16"/>
    </w:rPr>
  </w:style>
  <w:style w:type="character" w:styleId="CommentReference">
    <w:name w:val="annotation reference"/>
    <w:basedOn w:val="DefaultParagraphFont"/>
    <w:semiHidden/>
    <w:rsid w:val="00932584"/>
    <w:rPr>
      <w:sz w:val="16"/>
    </w:rPr>
  </w:style>
  <w:style w:type="paragraph" w:styleId="CommentText">
    <w:name w:val="annotation text"/>
    <w:basedOn w:val="Normal"/>
    <w:link w:val="CommentTextChar"/>
    <w:semiHidden/>
    <w:rsid w:val="00932584"/>
    <w:rPr>
      <w:sz w:val="20"/>
    </w:rPr>
  </w:style>
  <w:style w:type="paragraph" w:styleId="DocumentMap">
    <w:name w:val="Document Map"/>
    <w:basedOn w:val="Normal"/>
    <w:semiHidden/>
    <w:rsid w:val="00932584"/>
    <w:pPr>
      <w:shd w:val="clear" w:color="auto" w:fill="000080"/>
    </w:pPr>
    <w:rPr>
      <w:rFonts w:ascii="Tahoma" w:hAnsi="Tahoma"/>
    </w:rPr>
  </w:style>
  <w:style w:type="character" w:styleId="Emphasis">
    <w:name w:val="Emphasis"/>
    <w:basedOn w:val="DefaultParagraphFont"/>
    <w:qFormat/>
    <w:rsid w:val="00932584"/>
    <w:rPr>
      <w:i/>
    </w:rPr>
  </w:style>
  <w:style w:type="character" w:styleId="EndnoteReference">
    <w:name w:val="endnote reference"/>
    <w:basedOn w:val="DefaultParagraphFont"/>
    <w:semiHidden/>
    <w:rsid w:val="00932584"/>
    <w:rPr>
      <w:vertAlign w:val="superscript"/>
    </w:rPr>
  </w:style>
  <w:style w:type="paragraph" w:styleId="EndnoteText">
    <w:name w:val="endnote text"/>
    <w:basedOn w:val="Normal"/>
    <w:semiHidden/>
    <w:rsid w:val="00932584"/>
    <w:rPr>
      <w:sz w:val="20"/>
    </w:rPr>
  </w:style>
  <w:style w:type="paragraph" w:styleId="EnvelopeAddress">
    <w:name w:val="envelope address"/>
    <w:basedOn w:val="Normal"/>
    <w:rsid w:val="00932584"/>
    <w:pPr>
      <w:framePr w:w="7920" w:h="1980" w:hRule="exact" w:hSpace="180" w:wrap="auto" w:hAnchor="page" w:xAlign="center" w:yAlign="bottom"/>
      <w:ind w:left="2880"/>
    </w:pPr>
    <w:rPr>
      <w:rFonts w:ascii="Arial" w:hAnsi="Arial"/>
    </w:rPr>
  </w:style>
  <w:style w:type="paragraph" w:styleId="EnvelopeReturn">
    <w:name w:val="envelope return"/>
    <w:basedOn w:val="Normal"/>
    <w:rsid w:val="00932584"/>
    <w:rPr>
      <w:rFonts w:ascii="Arial" w:hAnsi="Arial"/>
      <w:sz w:val="20"/>
    </w:rPr>
  </w:style>
  <w:style w:type="character" w:styleId="FollowedHyperlink">
    <w:name w:val="FollowedHyperlink"/>
    <w:basedOn w:val="DefaultParagraphFont"/>
    <w:rsid w:val="00932584"/>
    <w:rPr>
      <w:color w:val="800080"/>
      <w:u w:val="single"/>
    </w:rPr>
  </w:style>
  <w:style w:type="paragraph" w:styleId="Footer">
    <w:name w:val="footer"/>
    <w:basedOn w:val="Normal"/>
    <w:link w:val="FooterChar"/>
    <w:uiPriority w:val="99"/>
    <w:rsid w:val="00932584"/>
    <w:pPr>
      <w:ind w:right="-567"/>
      <w:jc w:val="left"/>
    </w:pPr>
    <w:rPr>
      <w:rFonts w:ascii="Arial" w:hAnsi="Arial"/>
      <w:sz w:val="16"/>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basedOn w:val="DefaultParagraphFont"/>
    <w:link w:val="FootnotesymbolCarZchn"/>
    <w:uiPriority w:val="99"/>
    <w:qFormat/>
    <w:rsid w:val="00932584"/>
    <w:rPr>
      <w:vertAlign w:val="superscript"/>
    </w:rPr>
  </w:style>
  <w:style w:type="character" w:styleId="Hyperlink">
    <w:name w:val="Hyperlink"/>
    <w:basedOn w:val="DefaultParagraphFont"/>
    <w:uiPriority w:val="99"/>
    <w:rsid w:val="00932584"/>
    <w:rPr>
      <w:color w:val="0000FF"/>
      <w:u w:val="single"/>
    </w:rPr>
  </w:style>
  <w:style w:type="paragraph" w:styleId="Index1">
    <w:name w:val="index 1"/>
    <w:basedOn w:val="Normal"/>
    <w:next w:val="Normal"/>
    <w:autoRedefine/>
    <w:semiHidden/>
    <w:rsid w:val="00932584"/>
    <w:pPr>
      <w:ind w:left="240" w:hanging="240"/>
    </w:pPr>
  </w:style>
  <w:style w:type="paragraph" w:styleId="Index2">
    <w:name w:val="index 2"/>
    <w:basedOn w:val="Normal"/>
    <w:next w:val="Normal"/>
    <w:autoRedefine/>
    <w:semiHidden/>
    <w:rsid w:val="00932584"/>
    <w:pPr>
      <w:ind w:left="480" w:hanging="240"/>
    </w:pPr>
  </w:style>
  <w:style w:type="paragraph" w:styleId="Index3">
    <w:name w:val="index 3"/>
    <w:basedOn w:val="Normal"/>
    <w:next w:val="Normal"/>
    <w:autoRedefine/>
    <w:semiHidden/>
    <w:rsid w:val="00932584"/>
    <w:pPr>
      <w:ind w:left="720" w:hanging="240"/>
    </w:pPr>
  </w:style>
  <w:style w:type="paragraph" w:styleId="Index4">
    <w:name w:val="index 4"/>
    <w:basedOn w:val="Normal"/>
    <w:next w:val="Normal"/>
    <w:autoRedefine/>
    <w:semiHidden/>
    <w:rsid w:val="00932584"/>
    <w:pPr>
      <w:ind w:left="960" w:hanging="240"/>
    </w:pPr>
  </w:style>
  <w:style w:type="paragraph" w:styleId="Index5">
    <w:name w:val="index 5"/>
    <w:basedOn w:val="Normal"/>
    <w:next w:val="Normal"/>
    <w:autoRedefine/>
    <w:semiHidden/>
    <w:rsid w:val="00932584"/>
    <w:pPr>
      <w:ind w:left="1200" w:hanging="240"/>
    </w:pPr>
  </w:style>
  <w:style w:type="paragraph" w:styleId="Index6">
    <w:name w:val="index 6"/>
    <w:basedOn w:val="Normal"/>
    <w:next w:val="Normal"/>
    <w:autoRedefine/>
    <w:semiHidden/>
    <w:rsid w:val="00932584"/>
    <w:pPr>
      <w:ind w:left="1440" w:hanging="240"/>
    </w:pPr>
  </w:style>
  <w:style w:type="paragraph" w:styleId="Index7">
    <w:name w:val="index 7"/>
    <w:basedOn w:val="Normal"/>
    <w:next w:val="Normal"/>
    <w:autoRedefine/>
    <w:semiHidden/>
    <w:rsid w:val="00932584"/>
    <w:pPr>
      <w:ind w:left="1680" w:hanging="240"/>
    </w:pPr>
  </w:style>
  <w:style w:type="paragraph" w:styleId="Index8">
    <w:name w:val="index 8"/>
    <w:basedOn w:val="Normal"/>
    <w:next w:val="Normal"/>
    <w:autoRedefine/>
    <w:semiHidden/>
    <w:rsid w:val="00932584"/>
    <w:pPr>
      <w:ind w:left="1920" w:hanging="240"/>
    </w:pPr>
  </w:style>
  <w:style w:type="paragraph" w:styleId="Index9">
    <w:name w:val="index 9"/>
    <w:basedOn w:val="Normal"/>
    <w:next w:val="Normal"/>
    <w:autoRedefine/>
    <w:semiHidden/>
    <w:rsid w:val="00932584"/>
    <w:pPr>
      <w:ind w:left="2160" w:hanging="240"/>
    </w:pPr>
  </w:style>
  <w:style w:type="paragraph" w:styleId="IndexHeading">
    <w:name w:val="index heading"/>
    <w:basedOn w:val="Normal"/>
    <w:next w:val="Index1"/>
    <w:semiHidden/>
    <w:rsid w:val="00932584"/>
    <w:rPr>
      <w:rFonts w:ascii="Arial" w:hAnsi="Arial"/>
      <w:b/>
    </w:rPr>
  </w:style>
  <w:style w:type="character" w:styleId="LineNumber">
    <w:name w:val="line number"/>
    <w:basedOn w:val="DefaultParagraphFont"/>
    <w:rsid w:val="00932584"/>
  </w:style>
  <w:style w:type="paragraph" w:styleId="List">
    <w:name w:val="List"/>
    <w:basedOn w:val="Normal"/>
    <w:rsid w:val="00932584"/>
    <w:pPr>
      <w:ind w:left="283" w:hanging="283"/>
    </w:pPr>
  </w:style>
  <w:style w:type="paragraph" w:styleId="List2">
    <w:name w:val="List 2"/>
    <w:basedOn w:val="Normal"/>
    <w:rsid w:val="00932584"/>
    <w:pPr>
      <w:ind w:left="566" w:hanging="283"/>
    </w:pPr>
  </w:style>
  <w:style w:type="paragraph" w:styleId="List3">
    <w:name w:val="List 3"/>
    <w:basedOn w:val="Normal"/>
    <w:rsid w:val="00932584"/>
    <w:pPr>
      <w:ind w:left="849" w:hanging="283"/>
    </w:pPr>
  </w:style>
  <w:style w:type="paragraph" w:styleId="List4">
    <w:name w:val="List 4"/>
    <w:basedOn w:val="Normal"/>
    <w:rsid w:val="00932584"/>
    <w:pPr>
      <w:ind w:left="1132" w:hanging="283"/>
    </w:pPr>
  </w:style>
  <w:style w:type="paragraph" w:styleId="List5">
    <w:name w:val="List 5"/>
    <w:basedOn w:val="Normal"/>
    <w:rsid w:val="00932584"/>
    <w:pPr>
      <w:ind w:left="1415" w:hanging="283"/>
    </w:pPr>
  </w:style>
  <w:style w:type="paragraph" w:styleId="ListBullet5">
    <w:name w:val="List Bullet 5"/>
    <w:basedOn w:val="Normal"/>
    <w:rsid w:val="00932584"/>
    <w:pPr>
      <w:numPr>
        <w:numId w:val="1"/>
      </w:numPr>
      <w:tabs>
        <w:tab w:val="clear" w:pos="1492"/>
        <w:tab w:val="left" w:pos="1701"/>
      </w:tabs>
      <w:ind w:left="1702" w:hanging="284"/>
    </w:pPr>
  </w:style>
  <w:style w:type="paragraph" w:styleId="TOCHeading">
    <w:name w:val="TOC Heading"/>
    <w:basedOn w:val="TOAHeading"/>
    <w:next w:val="Normal"/>
    <w:uiPriority w:val="39"/>
    <w:qFormat/>
    <w:rsid w:val="00932584"/>
  </w:style>
  <w:style w:type="paragraph" w:styleId="MacroText">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32584"/>
    <w:pPr>
      <w:ind w:left="720"/>
    </w:pPr>
  </w:style>
  <w:style w:type="paragraph" w:styleId="NoteHeading">
    <w:name w:val="Note Heading"/>
    <w:basedOn w:val="Normal"/>
    <w:next w:val="Normal"/>
    <w:rsid w:val="00932584"/>
  </w:style>
  <w:style w:type="paragraph" w:styleId="Salutation">
    <w:name w:val="Salutation"/>
    <w:basedOn w:val="Normal"/>
    <w:next w:val="Normal"/>
    <w:rsid w:val="00932584"/>
  </w:style>
  <w:style w:type="paragraph" w:customStyle="1" w:styleId="FooterLine">
    <w:name w:val="FooterLine"/>
    <w:basedOn w:val="Footer"/>
    <w:next w:val="Footer"/>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BodyText"/>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DefaultParagraphFont"/>
    <w:link w:val="InfoBlue"/>
    <w:locked/>
    <w:rsid w:val="001701F9"/>
    <w:rPr>
      <w:i/>
      <w:iCs/>
      <w:vanish/>
      <w:color w:val="0000FF"/>
      <w:lang w:val="en-GB" w:eastAsia="en-US" w:bidi="ar-SA"/>
    </w:rPr>
  </w:style>
  <w:style w:type="paragraph" w:customStyle="1" w:styleId="InfoBlue">
    <w:name w:val="InfoBlue"/>
    <w:basedOn w:val="Normal"/>
    <w:next w:val="BodyText"/>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eGrid">
    <w:name w:val="Table Grid"/>
    <w:basedOn w:val="Table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E3291"/>
    <w:rPr>
      <w:rFonts w:ascii="Tahoma" w:hAnsi="Tahoma" w:cs="Tahoma"/>
      <w:sz w:val="16"/>
      <w:szCs w:val="16"/>
    </w:rPr>
  </w:style>
  <w:style w:type="character" w:customStyle="1" w:styleId="BalloonTextChar">
    <w:name w:val="Balloon Text Char"/>
    <w:basedOn w:val="DefaultParagraphFont"/>
    <w:link w:val="BalloonText"/>
    <w:rsid w:val="004E3291"/>
    <w:rPr>
      <w:rFonts w:ascii="Tahoma" w:hAnsi="Tahoma" w:cs="Tahoma"/>
      <w:sz w:val="16"/>
      <w:szCs w:val="16"/>
      <w:lang w:eastAsia="en-US"/>
    </w:rPr>
  </w:style>
  <w:style w:type="character" w:styleId="PlaceholderText">
    <w:name w:val="Placeholder Text"/>
    <w:basedOn w:val="DefaultParagraphFont"/>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ListParagraph">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ListParagraphChar"/>
    <w:uiPriority w:val="34"/>
    <w:qFormat/>
    <w:rsid w:val="00B572A5"/>
    <w:pPr>
      <w:ind w:left="720"/>
      <w:contextualSpacing/>
    </w:pPr>
  </w:style>
  <w:style w:type="character" w:customStyle="1" w:styleId="ListParagraphChar">
    <w:name w:val="List Paragraph Char"/>
    <w:aliases w:val="List Paragraph_Sections Char,Llista Nivell1 Char,Lista de nivel 1 Char,Lettre d'introduction Char,Table of contents numbered Char,Paragraphe de liste PBLH Char,BULLET 1 Char,List Bulletized Char,List Paragraph Char Char Char,lp1 Char"/>
    <w:basedOn w:val="DefaultParagraphFont"/>
    <w:link w:val="ListParagraph"/>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DefaultParagraphFont"/>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eNormal"/>
    <w:next w:val="TableGrid"/>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e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e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rsid w:val="00BE0A92"/>
    <w:rPr>
      <w:b/>
      <w:bCs/>
    </w:rPr>
  </w:style>
  <w:style w:type="character" w:customStyle="1" w:styleId="CommentTextChar">
    <w:name w:val="Comment Text Char"/>
    <w:basedOn w:val="DefaultParagraphFont"/>
    <w:link w:val="CommentText"/>
    <w:semiHidden/>
    <w:rsid w:val="00BE0A92"/>
    <w:rPr>
      <w:lang w:eastAsia="en-US"/>
    </w:rPr>
  </w:style>
  <w:style w:type="character" w:customStyle="1" w:styleId="CommentSubjectChar">
    <w:name w:val="Comment Subject Char"/>
    <w:basedOn w:val="CommentTextChar"/>
    <w:link w:val="CommentSubject"/>
    <w:rsid w:val="00BE0A92"/>
    <w:rPr>
      <w:lang w:eastAsia="en-US"/>
    </w:rPr>
  </w:style>
  <w:style w:type="table" w:customStyle="1" w:styleId="LightList-Accent11">
    <w:name w:val="Light List - Accent 11"/>
    <w:basedOn w:val="Table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aliases w:val="Niveau 2 Char,H2 Char,paragraphe Char,t2 Char,h2 Char"/>
    <w:basedOn w:val="DefaultParagraphFont"/>
    <w:link w:val="Heading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Caption"/>
    <w:link w:val="CaptChar"/>
    <w:qFormat/>
    <w:rsid w:val="007B1D15"/>
  </w:style>
  <w:style w:type="table" w:customStyle="1" w:styleId="EuropeanCommissionstyle">
    <w:name w:val="European Commission style"/>
    <w:basedOn w:val="Table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CaptionCh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o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992F30"/>
    <w:pPr>
      <w:spacing w:before="0" w:after="160" w:line="240" w:lineRule="exact"/>
    </w:pPr>
    <w:rPr>
      <w:rFonts w:ascii="Times New Roman" w:hAnsi="Times New Roman"/>
      <w:sz w:val="20"/>
      <w:vertAlign w:val="superscript"/>
      <w:lang w:eastAsia="en-GB"/>
    </w:rPr>
  </w:style>
  <w:style w:type="character" w:customStyle="1" w:styleId="FooterChar">
    <w:name w:val="Footer Char"/>
    <w:basedOn w:val="DefaultParagraphFont"/>
    <w:link w:val="Footer"/>
    <w:uiPriority w:val="99"/>
    <w:rsid w:val="008268AC"/>
    <w:rPr>
      <w:rFonts w:ascii="Arial" w:hAnsi="Arial"/>
      <w:sz w:val="16"/>
      <w:lang w:eastAsia="en-US"/>
    </w:rPr>
  </w:style>
  <w:style w:type="character" w:customStyle="1" w:styleId="Heading1Char">
    <w:name w:val="Heading 1 Char"/>
    <w:aliases w:val="chapitre Char,Titre 11 Char,t1.T1.Titre 1 Char,t1 Char,TITRE 1 SL Char"/>
    <w:basedOn w:val="DefaultParagraphFont"/>
    <w:link w:val="Heading1"/>
    <w:uiPriority w:val="9"/>
    <w:rsid w:val="00EE3EC0"/>
    <w:rPr>
      <w:rFonts w:ascii="Calibri" w:hAnsi="Calibri"/>
      <w:b/>
      <w:smallCaps/>
      <w:sz w:val="28"/>
      <w:lang w:eastAsia="en-US"/>
    </w:rPr>
  </w:style>
  <w:style w:type="paragraph" w:styleId="Bibliography">
    <w:name w:val="Bibliography"/>
    <w:basedOn w:val="Normal"/>
    <w:next w:val="Normal"/>
    <w:uiPriority w:val="37"/>
    <w:unhideWhenUsed/>
    <w:rsid w:val="007209D8"/>
  </w:style>
  <w:style w:type="table" w:styleId="GridTable4-Accent1">
    <w:name w:val="Grid Table 4 Accent 1"/>
    <w:basedOn w:val="Table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CCCEV/tree/CV-2.0.0/use_cases/testing" TargetMode="External"/><Relationship Id="rId18" Type="http://schemas.openxmlformats.org/officeDocument/2006/relationships/hyperlink" Target="https://semic.org/sa/cv/common/cbc-2.0.0" TargetMode="External"/><Relationship Id="rId26" Type="http://schemas.openxmlformats.org/officeDocument/2006/relationships/hyperlink" Target="https://semic.org/sa/cv/common/cbc-2.0.0" TargetMode="External"/><Relationship Id="rId39" Type="http://schemas.openxmlformats.org/officeDocument/2006/relationships/hyperlink" Target="https://semic.org/sa/cv/cccev-2.0.0" TargetMode="External"/><Relationship Id="rId21" Type="http://schemas.openxmlformats.org/officeDocument/2006/relationships/hyperlink" Target="https://www.w3.org/2001/tag/doc/qnameids.html" TargetMode="External"/><Relationship Id="rId34" Type="http://schemas.openxmlformats.org/officeDocument/2006/relationships/hyperlink" Target="https://semic.org/sa/cv/cccev-2.0.0" TargetMode="External"/><Relationship Id="rId42" Type="http://schemas.openxmlformats.org/officeDocument/2006/relationships/hyperlink" Target="https://semic.org/sa/cv/cccev-2.0.0" TargetMode="External"/><Relationship Id="rId47" Type="http://schemas.openxmlformats.org/officeDocument/2006/relationships/hyperlink" Target="https://semic.org/sa/cv/cccev-2.0.0" TargetMode="External"/><Relationship Id="rId50" Type="http://schemas.openxmlformats.org/officeDocument/2006/relationships/hyperlink" Target="http://example.org/sum?x=1&amp;y=2" TargetMode="External"/><Relationship Id="rId55" Type="http://schemas.openxmlformats.org/officeDocument/2006/relationships/hyperlink" Target="https://semic.org/sa/cv/cccev-2.0.0" TargetMode="External"/><Relationship Id="rId63" Type="http://schemas.openxmlformats.org/officeDocument/2006/relationships/hyperlink" Target="https://semic.org/sa/cv/cccev-2.0.0" TargetMode="External"/><Relationship Id="rId68" Type="http://schemas.openxmlformats.org/officeDocument/2006/relationships/hyperlink" Target="https://semic.org/sa/cv/cccev-2.0.0" TargetMode="External"/><Relationship Id="rId76" Type="http://schemas.openxmlformats.org/officeDocument/2006/relationships/hyperlink" Target="https://github.com/SEMICeu/CCCEV/tree/CV-2.0.0/use_cases/espd-cv" TargetMode="External"/><Relationship Id="rId7" Type="http://schemas.openxmlformats.org/officeDocument/2006/relationships/styles" Target="styles.xml"/><Relationship Id="rId71" Type="http://schemas.openxmlformats.org/officeDocument/2006/relationships/hyperlink" Target="https://semic.org/sa/cv/cccev-2.0.0" TargetMode="External"/><Relationship Id="rId2" Type="http://schemas.openxmlformats.org/officeDocument/2006/relationships/customXml" Target="../customXml/item2.xml"/><Relationship Id="rId16" Type="http://schemas.openxmlformats.org/officeDocument/2006/relationships/hyperlink" Target="https://semic.org/sa/cv/common/cbc-2.0.0" TargetMode="External"/><Relationship Id="rId29" Type="http://schemas.openxmlformats.org/officeDocument/2006/relationships/hyperlink" Target="https://semic.org/sa/cv/common/cbc-2.0.0" TargetMode="External"/><Relationship Id="rId11" Type="http://schemas.openxmlformats.org/officeDocument/2006/relationships/endnotes" Target="endnotes.xml"/><Relationship Id="rId24" Type="http://schemas.openxmlformats.org/officeDocument/2006/relationships/hyperlink" Target="https://semic.org/sa/cv/common/cbc-2.0.0" TargetMode="External"/><Relationship Id="rId32" Type="http://schemas.openxmlformats.org/officeDocument/2006/relationships/hyperlink" Target="https://semic.org/sa/cv/cccev-2.0.0" TargetMode="External"/><Relationship Id="rId37" Type="http://schemas.openxmlformats.org/officeDocument/2006/relationships/hyperlink" Target="https://semic.org/sa/cv/cccev-2.0.0" TargetMode="External"/><Relationship Id="rId40" Type="http://schemas.openxmlformats.org/officeDocument/2006/relationships/hyperlink" Target="https://semic.org/sa/cv/cccev-2.0.0" TargetMode="External"/><Relationship Id="rId45" Type="http://schemas.openxmlformats.org/officeDocument/2006/relationships/hyperlink" Target="https://op.europa.eu/en/web/eu-vocabularies/at-dataset/-/resource/dataset/currency" TargetMode="External"/><Relationship Id="rId53" Type="http://schemas.openxmlformats.org/officeDocument/2006/relationships/hyperlink" Target="https://semic.org/sa/cv/cccev-2.0.0" TargetMode="External"/><Relationship Id="rId58" Type="http://schemas.openxmlformats.org/officeDocument/2006/relationships/hyperlink" Target="https://semic.org/sa/cv/cccev-2.0.0" TargetMode="External"/><Relationship Id="rId66" Type="http://schemas.openxmlformats.org/officeDocument/2006/relationships/hyperlink" Target="http://docs.oasis-open.org/ubl/UBL-2.2.html" TargetMode="External"/><Relationship Id="rId74" Type="http://schemas.openxmlformats.org/officeDocument/2006/relationships/hyperlink" Target="https://semic.org/sa/cv/cccev-2.0.0"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emic.org/sa/cv/cccev-2.0.0" TargetMode="External"/><Relationship Id="rId82"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semic.org/sa/cv/common/cbc-2.0.0" TargetMode="External"/><Relationship Id="rId31" Type="http://schemas.openxmlformats.org/officeDocument/2006/relationships/hyperlink" Target="https://github.com/SEMICeu/CCCEV/tree/CV-2.0.0/use_cases/espd-cv" TargetMode="External"/><Relationship Id="rId44" Type="http://schemas.openxmlformats.org/officeDocument/2006/relationships/hyperlink" Target="https://semic.org/sa/cv/cccev-2.0.0" TargetMode="External"/><Relationship Id="rId52" Type="http://schemas.openxmlformats.org/officeDocument/2006/relationships/hyperlink" Target="https://semic.org/sa/cv/cccev-2.0.0" TargetMode="External"/><Relationship Id="rId60" Type="http://schemas.openxmlformats.org/officeDocument/2006/relationships/hyperlink" Target="https://joinup.ec.europa.eu/solution/dcat-application-profile-data-portals-europe/releases" TargetMode="External"/><Relationship Id="rId65" Type="http://schemas.openxmlformats.org/officeDocument/2006/relationships/hyperlink" Target="https://joinup.ec.europa.eu/solution/dcat-application-profile-data-portals-europe/releases" TargetMode="External"/><Relationship Id="rId73" Type="http://schemas.openxmlformats.org/officeDocument/2006/relationships/hyperlink" Target="https://semic.org/sa/cv/cccev-2.0.0" TargetMode="External"/><Relationship Id="rId78" Type="http://schemas.openxmlformats.org/officeDocument/2006/relationships/hyperlink" Target="https://joinup.ec.europa.eu/solution/eprocurement-ontology"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semic.org/sa/cv/cccev-2.0.0" TargetMode="External"/><Relationship Id="rId27" Type="http://schemas.openxmlformats.org/officeDocument/2006/relationships/hyperlink" Target="https://github.com/SEMICeu/CCCEV/blob/CV-2.0.0/use_cases/espd-cv/ESPD-response-example_GeneralYearlyTurnover-AggregatedValues.xml" TargetMode="External"/><Relationship Id="rId30" Type="http://schemas.openxmlformats.org/officeDocument/2006/relationships/hyperlink" Target="https://semic.org/sa/cv/cccev-2.0.0" TargetMode="External"/><Relationship Id="rId35" Type="http://schemas.openxmlformats.org/officeDocument/2006/relationships/hyperlink" Target="https://op.europa.eu/en/web/eu-vocabularies/at-dataset/-/resource/dataset/number-weight?target=About" TargetMode="External"/><Relationship Id="rId43" Type="http://schemas.openxmlformats.org/officeDocument/2006/relationships/hyperlink" Target="https://semic.org/sa/cv/cccev-2.0.0" TargetMode="External"/><Relationship Id="rId48" Type="http://schemas.openxmlformats.org/officeDocument/2006/relationships/hyperlink" Target="https://semic.org/sa/cv/cccev-2.0.0" TargetMode="External"/><Relationship Id="rId56" Type="http://schemas.openxmlformats.org/officeDocument/2006/relationships/hyperlink" Target="https://semic.org/sa/cv/cccev-2.0.0" TargetMode="External"/><Relationship Id="rId64" Type="http://schemas.openxmlformats.org/officeDocument/2006/relationships/hyperlink" Target="https://www.w3.org/TR/vocab-dcat-2/" TargetMode="External"/><Relationship Id="rId69" Type="http://schemas.openxmlformats.org/officeDocument/2006/relationships/hyperlink" Target="https://github.com/SEMICeu/CCCEV/tree/CV-2.0.0/use_cases/espd-cv" TargetMode="External"/><Relationship Id="rId77" Type="http://schemas.openxmlformats.org/officeDocument/2006/relationships/hyperlink" Target="https://github.com/SEMICeu/Core-Person-Vocabulary/issues/6" TargetMode="External"/><Relationship Id="rId8" Type="http://schemas.openxmlformats.org/officeDocument/2006/relationships/settings" Target="settings.xml"/><Relationship Id="rId51" Type="http://schemas.openxmlformats.org/officeDocument/2006/relationships/hyperlink" Target="https://semic.org/sa/cv/cccev-2.0.0" TargetMode="External"/><Relationship Id="rId72" Type="http://schemas.openxmlformats.org/officeDocument/2006/relationships/hyperlink" Target="https://semic.org/sa/cv/cccev-2.0.0"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 TargetMode="External"/><Relationship Id="rId25" Type="http://schemas.openxmlformats.org/officeDocument/2006/relationships/hyperlink" Target="https://github.com/SEMICeu/CCCEV/blob/CV-2.0.0/use_cases/e-certis/CriteriaCollection-example-of-ReferenceFramework.xml" TargetMode="External"/><Relationship Id="rId33" Type="http://schemas.openxmlformats.org/officeDocument/2006/relationships/hyperlink" Target="https://semic.org/sa/cv/cccev-2.0.0" TargetMode="External"/><Relationship Id="rId38" Type="http://schemas.openxmlformats.org/officeDocument/2006/relationships/hyperlink" Target="https://semic.org/sa/cv/cccev-2.0.0" TargetMode="External"/><Relationship Id="rId46" Type="http://schemas.openxmlformats.org/officeDocument/2006/relationships/hyperlink" Target="https://semic.org/sa/cv/cccev-2.0.0" TargetMode="External"/><Relationship Id="rId59" Type="http://schemas.openxmlformats.org/officeDocument/2006/relationships/hyperlink" Target="https://www.w3.org/TR/vocab-dcat-2/" TargetMode="External"/><Relationship Id="rId67" Type="http://schemas.openxmlformats.org/officeDocument/2006/relationships/hyperlink" Target="https://semic.org/sa/cv/cccev-2.0.0" TargetMode="External"/><Relationship Id="rId20" Type="http://schemas.openxmlformats.org/officeDocument/2006/relationships/hyperlink" Target="https://semic.org/sa/cv/common/cbc-2.0.0" TargetMode="External"/><Relationship Id="rId41" Type="http://schemas.openxmlformats.org/officeDocument/2006/relationships/hyperlink" Target="https://semic.org/sa/cv/cccev-2.0.0" TargetMode="External"/><Relationship Id="rId54" Type="http://schemas.openxmlformats.org/officeDocument/2006/relationships/hyperlink" Target="https://semic.org/sa/cv/cccev-2.0.0" TargetMode="External"/><Relationship Id="rId62" Type="http://schemas.openxmlformats.org/officeDocument/2006/relationships/hyperlink" Target="https://semic.org/sa/cv/cccev-2.0.0" TargetMode="External"/><Relationship Id="rId70" Type="http://schemas.openxmlformats.org/officeDocument/2006/relationships/hyperlink" Target="https://semic.org/sa/cv/cccev-2.0.0" TargetMode="External"/><Relationship Id="rId75" Type="http://schemas.openxmlformats.org/officeDocument/2006/relationships/hyperlink" Target="https://semic.org/sa/cv/cccev-2.0.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emic.org/sa/cv/common/cbc-2.0.0" TargetMode="External"/><Relationship Id="rId28" Type="http://schemas.openxmlformats.org/officeDocument/2006/relationships/hyperlink" Target="https://github.com/SEMICeu/CCCEV/blob/CV-2.0.0/use_cases/espd-cv/ESPD-response-example_GeneralYearlyTurnover-AggregatedValues.xml" TargetMode="External"/><Relationship Id="rId36" Type="http://schemas.openxmlformats.org/officeDocument/2006/relationships/hyperlink" Target="https://semic.org/sa/cv/cccev-2.0.0" TargetMode="External"/><Relationship Id="rId49" Type="http://schemas.openxmlformats.org/officeDocument/2006/relationships/hyperlink" Target="https://semic.org/sa/cv/cccev-2.0.0" TargetMode="External"/><Relationship Id="rId57" Type="http://schemas.openxmlformats.org/officeDocument/2006/relationships/hyperlink" Target="https://semic.org/sa/cv/cccev-2.0.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github.com/ESPD/ESPD-EDM" TargetMode="External"/><Relationship Id="rId18" Type="http://schemas.openxmlformats.org/officeDocument/2006/relationships/hyperlink" Target="https://op.europa.eu/en/web/eu-vocabularies" TargetMode="External"/><Relationship Id="rId3" Type="http://schemas.openxmlformats.org/officeDocument/2006/relationships/hyperlink" Target="https://www.w3.org/TR/rdf-schema/" TargetMode="External"/><Relationship Id="rId7" Type="http://schemas.openxmlformats.org/officeDocument/2006/relationships/hyperlink" Target="https://github.com/SEMICeu/CCCEV/tree/CV-2.0.0/use_cases/e-certis" TargetMode="External"/><Relationship Id="rId12" Type="http://schemas.openxmlformats.org/officeDocument/2006/relationships/hyperlink" Target="https://ec.europa.eu/growth/single-market/public-procurement/digital/espd_en" TargetMode="External"/><Relationship Id="rId17" Type="http://schemas.openxmlformats.org/officeDocument/2006/relationships/hyperlink" Target="https://ec.europa.eu/growth/single-market/public-procurement/digital/eforms_en" TargetMode="External"/><Relationship Id="rId2" Type="http://schemas.openxmlformats.org/officeDocument/2006/relationships/hyperlink" Target="https://www.w3.org/TR/xml-names/" TargetMode="External"/><Relationship Id="rId16" Type="http://schemas.openxmlformats.org/officeDocument/2006/relationships/hyperlink" Target="https://github.com/SEMICeu/CCCEV/tree/CV-2.0.0/use_cases/espd-cv" TargetMode="External"/><Relationship Id="rId1" Type="http://schemas.openxmlformats.org/officeDocument/2006/relationships/hyperlink" Target="https://github.com/SEMICeu/CCCEV/tree/CV-2.0.0/use_cases/testing" TargetMode="External"/><Relationship Id="rId6" Type="http://schemas.openxmlformats.org/officeDocument/2006/relationships/hyperlink" Target="https://eur-lex.europa.eu/legal-content/EN/TXT/PDF/?uri=CELEX:32006L0123&amp;from=EN" TargetMode="External"/><Relationship Id="rId11" Type="http://schemas.openxmlformats.org/officeDocument/2006/relationships/hyperlink" Target="https://github.com/SEMICeu/CCCEV/blob/CV-2.0.0/use_cases/e-certis/CriteriaCollection-example-of-ReferenceFramework.xml" TargetMode="External"/><Relationship Id="rId5" Type="http://schemas.openxmlformats.org/officeDocument/2006/relationships/hyperlink" Target="https://www.w3.org/2001/tag/doc/qnameids.html" TargetMode="External"/><Relationship Id="rId15" Type="http://schemas.openxmlformats.org/officeDocument/2006/relationships/hyperlink" Target="https://joinup.ec.europa.eu/solution/core-assessment-vocabulary-cav" TargetMode="External"/><Relationship Id="rId10" Type="http://schemas.openxmlformats.org/officeDocument/2006/relationships/hyperlink" Target="https://joinup.ec.europa.eu/solution/dcat-application-profile-data-portals-europe/release/200" TargetMode="External"/><Relationship Id="rId19" Type="http://schemas.openxmlformats.org/officeDocument/2006/relationships/hyperlink" Target="https://op.europa.eu/en/web/eu-vocabularies/at-dataset/-/resource/dataset/currency" TargetMode="External"/><Relationship Id="rId4" Type="http://schemas.openxmlformats.org/officeDocument/2006/relationships/hyperlink" Target="https://www.w3.org/TR/owl-ref/" TargetMode="External"/><Relationship Id="rId9" Type="http://schemas.openxmlformats.org/officeDocument/2006/relationships/hyperlink" Target="https://www.w3.org/TR/vocab-dcat-2/" TargetMode="External"/><Relationship Id="rId14" Type="http://schemas.openxmlformats.org/officeDocument/2006/relationships/hyperlink" Target="https://joinup.ec.europa.eu/solution/eprocurement-ont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4.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39FBBE3-04AB-4861-81EB-42C7F844D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1541</TotalTime>
  <Pages>1</Pages>
  <Words>9847</Words>
  <Characters>56134</Characters>
  <Application>Microsoft Office Word</Application>
  <DocSecurity>0</DocSecurity>
  <PresentationFormat>Microsoft Word 11.0</PresentationFormat>
  <Lines>467</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65850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Jose Pedro Revenga Arias</cp:lastModifiedBy>
  <cp:revision>67</cp:revision>
  <cp:lastPrinted>2020-05-03T11:46:00Z</cp:lastPrinted>
  <dcterms:created xsi:type="dcterms:W3CDTF">2020-05-02T18:17:00Z</dcterms:created>
  <dcterms:modified xsi:type="dcterms:W3CDTF">2020-05-05T07:59:00Z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